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563A31" w:rsidRPr="00127C5F" w14:paraId="66D5F6DF" w14:textId="77777777" w:rsidTr="00872EA9">
        <w:trPr>
          <w:trHeight w:val="14363"/>
        </w:trPr>
        <w:tc>
          <w:tcPr>
            <w:tcW w:w="10790" w:type="dxa"/>
            <w:shd w:val="clear" w:color="auto" w:fill="auto"/>
            <w:tcMar>
              <w:left w:w="0" w:type="dxa"/>
              <w:right w:w="0" w:type="dxa"/>
            </w:tcMar>
          </w:tcPr>
          <w:p w14:paraId="458A546F" w14:textId="75692C6F" w:rsidR="00563A31" w:rsidRPr="00127C5F" w:rsidRDefault="00000000" w:rsidP="00872EA9">
            <w:pPr>
              <w:rPr>
                <w:color w:val="D0300F" w:themeColor="accent6" w:themeShade="BF"/>
              </w:rPr>
            </w:pPr>
            <w:r>
              <w:rPr>
                <w:noProof/>
              </w:rPr>
              <w:pict w14:anchorId="04A21AAF">
                <v:shape id="Rectangle: Diagonal Corners Snipped 171" o:spid="_x0000_s2063" style="position:absolute;margin-left:94.1pt;margin-top:173.25pt;width:313.5pt;height:313.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1450,3981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" adj="-11796480,,5400" path="m,l3207576,r773874,773874l3981450,3981450r,l773874,3981450,,3207576,,xe" fillcolor="#92d050" stroked="f" strokeweight="3pt">
                  <v:stroke joinstyle="miter"/>
                  <v:formulas/>
                  <v:path arrowok="t" o:connecttype="custom" o:connectlocs="0,0;3207576,0;3981450,773874;3981450,3981450;3981450,3981450;773874,3981450;0,3207576;0,0" o:connectangles="0,0,0,0,0,0,0,0" textboxrect="0,0,3981450,3981450"/>
                  <v:textbox>
                    <w:txbxContent>
                      <w:p w14:paraId="161AC445" w14:textId="54FEE892" w:rsidR="002807E2" w:rsidRPr="001A1C61" w:rsidRDefault="00D86C1B" w:rsidP="001A1C61">
                        <w:pPr>
                          <w:pStyle w:val="Name"/>
                          <w:spacing w:after="120" w:line="240" w:lineRule="auto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  <w:r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 xml:space="preserve">Project </w:t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  <w:t>Brain Food:</w:t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  <w:t xml:space="preserve">A FeedBC Initiative </w:t>
                        </w:r>
                        <w:r w:rsidR="0053678D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>at</w:t>
                        </w:r>
                        <w:r w:rsidR="007207AF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 xml:space="preserve"> VIU</w:t>
                        </w:r>
                        <w:r w:rsidR="001A1C61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AB5AAE" w:rsidRPr="00AB5AAE">
                          <w:rPr>
                            <w:color w:val="262626" w:themeColor="text1" w:themeTint="D9"/>
                            <w:sz w:val="52"/>
                            <w:szCs w:val="52"/>
                          </w:rPr>
                          <w:br/>
                        </w:r>
                        <w:r w:rsidR="002807E2" w:rsidRPr="00AB5AAE">
                          <w:rPr>
                            <w:rStyle w:val="Heading2Char"/>
                            <w:rFonts w:asciiTheme="majorHAnsi" w:hAnsiTheme="majorHAnsi"/>
                            <w:i w:val="0"/>
                            <w:iCs w:val="0"/>
                            <w:sz w:val="28"/>
                            <w:szCs w:val="28"/>
                          </w:rPr>
                          <w:t>Ezra Boersm</w:t>
                        </w:r>
                        <w:r w:rsidR="002807E2" w:rsidRPr="00AB5AAE">
                          <w:rPr>
                            <w:rStyle w:val="Heading2Char"/>
                            <w:rFonts w:asciiTheme="majorHAnsi" w:hAnsiTheme="majorHAnsi" w:cstheme="minorBidi"/>
                            <w:i w:val="0"/>
                            <w:iCs w:val="0"/>
                            <w:sz w:val="28"/>
                            <w:szCs w:val="28"/>
                          </w:rPr>
                          <w:t>a</w:t>
                        </w:r>
                        <w:r w:rsidR="00AB5AAE" w:rsidRPr="00AB5AAE">
                          <w:rPr>
                            <w:rStyle w:val="Heading2Char"/>
                            <w:rFonts w:asciiTheme="majorHAnsi" w:hAnsiTheme="majorHAnsi" w:cstheme="minorBidi"/>
                            <w:i w:val="0"/>
                            <w:iCs w:val="0"/>
                            <w:sz w:val="28"/>
                            <w:szCs w:val="28"/>
                          </w:rPr>
                          <w:br/>
                        </w:r>
                        <w:hyperlink r:id="rId8" w:history="1">
                          <w:r w:rsidR="00AB5AAE" w:rsidRPr="004015CD">
                            <w:rPr>
                              <w:rStyle w:val="Hyperlink"/>
                              <w:rFonts w:cstheme="minorBidi"/>
                              <w:color w:val="595959" w:themeColor="accent3" w:themeShade="80"/>
                              <w:sz w:val="28"/>
                              <w:szCs w:val="28"/>
                            </w:rPr>
                            <w:t>ezra.boersma@itas.ca</w:t>
                          </w:r>
                        </w:hyperlink>
                      </w:p>
                      <w:p w14:paraId="1BE8364D" w14:textId="77777777" w:rsidR="002807E2" w:rsidRPr="002807E2" w:rsidRDefault="002807E2" w:rsidP="002807E2">
                        <w:pPr>
                          <w:pStyle w:val="Name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</w:p>
                      <w:p w14:paraId="3677FA65" w14:textId="77777777" w:rsidR="005C3577" w:rsidRDefault="005C3577"/>
                      <w:p w14:paraId="2DA4BA9E" w14:textId="33CDC70A" w:rsidR="002807E2" w:rsidRPr="001A1C61" w:rsidRDefault="0063745B" w:rsidP="001A1C61">
                        <w:pPr>
                          <w:pStyle w:val="Name"/>
                          <w:spacing w:after="120" w:line="240" w:lineRule="auto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  <w:r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 xml:space="preserve">Windows Clustered File Services with </w:t>
                        </w:r>
                        <w:proofErr w:type="spellStart"/>
                        <w:r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t>FreeNAS</w:t>
                        </w:r>
                        <w:bookmarkStart w:id="0" w:name="_Toc84674988"/>
                        <w:bookmarkStart w:id="1" w:name="_Toc85473056"/>
                        <w:bookmarkStart w:id="2" w:name="_Toc85474654"/>
                        <w:bookmarkStart w:id="3" w:name="_Toc85575532"/>
                        <w:bookmarkStart w:id="4" w:name="_Toc86535552"/>
                        <w:bookmarkStart w:id="5" w:name="_Toc87739043"/>
                        <w:proofErr w:type="spellEnd"/>
                        <w:r w:rsidR="001A1C61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1A1C61"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  <w:br/>
                        </w:r>
                        <w:r w:rsidR="002807E2" w:rsidRPr="0041443C">
                          <w:rPr>
                            <w:rStyle w:val="Heading2Char"/>
                            <w:rFonts w:asciiTheme="majorHAnsi" w:hAnsiTheme="majorHAnsi"/>
                            <w:i w:val="0"/>
                            <w:iCs w:val="0"/>
                            <w:color w:val="571745" w:themeColor="text2"/>
                            <w:sz w:val="40"/>
                            <w:szCs w:val="40"/>
                          </w:rPr>
                          <w:t>Ezra Boersm</w:t>
                        </w:r>
                        <w:r w:rsidR="002807E2">
                          <w:rPr>
                            <w:rStyle w:val="Heading2Char"/>
                            <w:rFonts w:asciiTheme="majorHAnsi" w:hAnsiTheme="majorHAnsi" w:cstheme="minorBidi"/>
                            <w:i w:val="0"/>
                            <w:iCs w:val="0"/>
                            <w:color w:val="571745" w:themeColor="text2"/>
                            <w:sz w:val="40"/>
                            <w:szCs w:val="40"/>
                          </w:rPr>
                          <w:t>a</w:t>
                        </w:r>
                        <w:bookmarkEnd w:id="0"/>
                        <w:bookmarkEnd w:id="1"/>
                        <w:bookmarkEnd w:id="2"/>
                        <w:bookmarkEnd w:id="3"/>
                        <w:bookmarkEnd w:id="4"/>
                        <w:bookmarkEnd w:id="5"/>
                      </w:p>
                      <w:p w14:paraId="34E41920" w14:textId="77777777" w:rsidR="002807E2" w:rsidRPr="002807E2" w:rsidRDefault="002807E2" w:rsidP="002807E2">
                        <w:pPr>
                          <w:pStyle w:val="Name"/>
                          <w:rPr>
                            <w:color w:val="262626" w:themeColor="text1" w:themeTint="D9"/>
                            <w:sz w:val="73"/>
                            <w:szCs w:val="73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755560BE">
                <v:shape id="Rectangle: Single Corner Snipped 8" o:spid="_x0000_s2062" style="position:absolute;margin-left:353pt;margin-top:36.8pt;width:191.8pt;height:185.55pt;flip:x y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860,2356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" adj="-11796480,,5400" path="m,l1619126,r816734,816734l2435860,2356485,,2356485,,xe" fillcolor="#333 [3204]" stroked="f" strokeweight="3pt">
                  <v:stroke joinstyle="miter"/>
                  <v:formulas/>
                  <v:path arrowok="t" o:connecttype="custom" o:connectlocs="0,0;1619126,0;2435860,816734;2435860,2356485;0,2356485;0,0" o:connectangles="0,0,0,0,0,0" textboxrect="0,0,2435860,2356485"/>
                  <v:textbox>
                    <w:txbxContent>
                      <w:p w14:paraId="12C80DB1" w14:textId="420187FA" w:rsidR="00563A31" w:rsidRPr="00737EF6" w:rsidRDefault="00737EF6" w:rsidP="00563A31">
                        <w:pPr>
                          <w:pStyle w:val="Heading3"/>
                          <w:spacing w:before="0"/>
                          <w:rPr>
                            <w:caps w:val="0"/>
                            <w:sz w:val="48"/>
                            <w:szCs w:val="48"/>
                            <w:lang w:val="en-CA"/>
                          </w:rPr>
                        </w:pPr>
                        <w:bookmarkStart w:id="6" w:name="_Toc128610824"/>
                        <w:bookmarkStart w:id="7" w:name="_Toc128616031"/>
                        <w:bookmarkStart w:id="8" w:name="_Toc133183272"/>
                        <w:r w:rsidRPr="00737EF6">
                          <w:rPr>
                            <w:caps w:val="0"/>
                            <w:sz w:val="48"/>
                            <w:szCs w:val="48"/>
                            <w:lang w:val="en-CA"/>
                          </w:rPr>
                          <w:t>Vancouver Island University</w:t>
                        </w:r>
                        <w:bookmarkEnd w:id="6"/>
                        <w:bookmarkEnd w:id="7"/>
                        <w:bookmarkEnd w:id="8"/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6FDBFC03"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13" o:spid="_x0000_s2061" type="#_x0000_t7" alt="Title: Shape" style="position:absolute;margin-left:409.1pt;margin-top:661.5pt;width:558.2pt;height:51.4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" adj="1379" fillcolor="#333 [3204]" stroked="f" strokeweight="3pt"/>
              </w:pict>
            </w:r>
            <w:r>
              <w:rPr>
                <w:noProof/>
              </w:rPr>
              <w:pict w14:anchorId="2FCF8C6A">
                <v:shape id="Parallelogram 11" o:spid="_x0000_s2060" type="#_x0000_t7" style="position:absolute;margin-left:-123pt;margin-top:661.45pt;width:558.2pt;height:51.4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" adj="1379" fillcolor="#7abc32" stroked="f" strokeweight="3pt">
                  <v:textbox>
                    <w:txbxContent>
                      <w:p w14:paraId="79EE0A10" w14:textId="2B1A8CA4" w:rsidR="00563A31" w:rsidRPr="00671495" w:rsidRDefault="009C1406" w:rsidP="00563A31">
                        <w:pPr>
                          <w:pStyle w:val="Name"/>
                          <w:rPr>
                            <w:color w:val="866500" w:themeColor="accent5" w:themeShade="80"/>
                            <w:sz w:val="56"/>
                            <w:szCs w:val="56"/>
                          </w:rPr>
                        </w:pPr>
                        <w:r>
                          <w:rPr>
                            <w:color w:val="333333" w:themeColor="accent1"/>
                            <w:sz w:val="56"/>
                            <w:szCs w:val="56"/>
                          </w:rPr>
                          <w:t>Project Guide</w:t>
                        </w:r>
                        <w:r w:rsidR="006712C3" w:rsidRPr="006712C3">
                          <w:rPr>
                            <w:color w:val="333333" w:themeColor="accent1"/>
                            <w:sz w:val="56"/>
                            <w:szCs w:val="56"/>
                          </w:rPr>
                          <w:t xml:space="preserve"> </w:t>
                        </w:r>
                        <w:r w:rsidR="006712C3">
                          <w:rPr>
                            <w:color w:val="333333" w:themeColor="accent1"/>
                            <w:sz w:val="56"/>
                            <w:szCs w:val="56"/>
                          </w:rPr>
                          <w:t>M</w:t>
                        </w:r>
                        <w:r w:rsidR="006712C3" w:rsidRPr="006712C3">
                          <w:rPr>
                            <w:color w:val="333333" w:themeColor="accent1"/>
                            <w:sz w:val="56"/>
                            <w:szCs w:val="56"/>
                          </w:rPr>
                          <w:t>anual</w:t>
                        </w:r>
                      </w:p>
                      <w:p w14:paraId="3C04F655" w14:textId="77777777" w:rsidR="00563A31" w:rsidRPr="00A82907" w:rsidRDefault="00563A31" w:rsidP="00563A31">
                        <w:pPr>
                          <w:jc w:val="center"/>
                          <w:rPr>
                            <w:lang w:val="en-CA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396CACF7" w14:textId="63270DFC" w:rsidR="00563A31" w:rsidRPr="00127C5F" w:rsidRDefault="00000000" w:rsidP="00563A31">
      <w:pPr>
        <w:rPr>
          <w:color w:val="D0300F" w:themeColor="accent6" w:themeShade="BF"/>
        </w:rPr>
        <w:sectPr w:rsidR="00563A31" w:rsidRPr="00127C5F" w:rsidSect="00D36652">
          <w:headerReference w:type="default" r:id="rId9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</w:rPr>
        <w:pict w14:anchorId="19317515">
          <v:shape id="Rectangle: Single Corner Snipped 1" o:spid="_x0000_s2059" style="position:absolute;margin-left:-5.15pt;margin-top:-278.2pt;width:145.75pt;height:150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51025,191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" adj="-11796480,,5400" path="m,l1160741,r690284,690284l1851025,1911350,,1911350,,xe" fillcolor="#333 [3204]" stroked="f" strokeweight="3pt">
            <v:stroke joinstyle="miter"/>
            <v:formulas/>
            <v:path arrowok="t" o:connecttype="custom" o:connectlocs="0,0;1160741,0;1851025,690284;1851025,1911350;0,1911350;0,0" o:connectangles="0,0,0,0,0,0" textboxrect="0,0,1851025,1911350"/>
            <v:textbox>
              <w:txbxContent>
                <w:p w14:paraId="0F3314DE" w14:textId="77777777" w:rsidR="00671495" w:rsidRDefault="00671495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  <w:bookmarkStart w:id="9" w:name="_Toc126793206"/>
                  <w:bookmarkStart w:id="10" w:name="_Toc82883246"/>
                  <w:bookmarkStart w:id="11" w:name="_Toc83665523"/>
                  <w:bookmarkStart w:id="12" w:name="_Toc84671826"/>
                  <w:bookmarkStart w:id="13" w:name="_Toc84674986"/>
                  <w:bookmarkStart w:id="14" w:name="_Toc85473054"/>
                  <w:bookmarkStart w:id="15" w:name="_Toc85474652"/>
                  <w:bookmarkStart w:id="16" w:name="_Toc85575530"/>
                  <w:bookmarkStart w:id="17" w:name="_Toc86535550"/>
                  <w:bookmarkStart w:id="18" w:name="_Toc87739041"/>
                  <w:bookmarkStart w:id="19" w:name="_Toc89554657"/>
                </w:p>
                <w:p w14:paraId="620E1FC8" w14:textId="77777777" w:rsidR="00671495" w:rsidRDefault="00671495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</w:p>
                <w:p w14:paraId="622750F4" w14:textId="35B4542D" w:rsidR="00671495" w:rsidRPr="00671495" w:rsidRDefault="00671495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  <w:bookmarkStart w:id="20" w:name="_Toc128610825"/>
                  <w:bookmarkStart w:id="21" w:name="_Toc128616032"/>
                  <w:bookmarkStart w:id="22" w:name="_Toc133183273"/>
                  <w:r w:rsidRPr="00671495">
                    <w:rPr>
                      <w:caps w:val="0"/>
                      <w:sz w:val="28"/>
                      <w:szCs w:val="22"/>
                      <w:lang w:val="en-CA"/>
                    </w:rPr>
                    <w:t>Last Updated:</w:t>
                  </w:r>
                  <w:bookmarkEnd w:id="20"/>
                  <w:bookmarkEnd w:id="21"/>
                  <w:bookmarkEnd w:id="22"/>
                </w:p>
                <w:p w14:paraId="5179D84C" w14:textId="417FF225" w:rsidR="00563A31" w:rsidRPr="00671495" w:rsidRDefault="00A75B0D" w:rsidP="00563A31">
                  <w:pPr>
                    <w:pStyle w:val="Heading3"/>
                    <w:spacing w:before="0"/>
                    <w:rPr>
                      <w:caps w:val="0"/>
                      <w:sz w:val="28"/>
                      <w:szCs w:val="22"/>
                      <w:lang w:val="en-CA"/>
                    </w:rPr>
                  </w:pPr>
                  <w:bookmarkStart w:id="23" w:name="_Toc128610826"/>
                  <w:bookmarkStart w:id="24" w:name="_Toc128616033"/>
                  <w:bookmarkStart w:id="25" w:name="_Toc133183274"/>
                  <w:r>
                    <w:rPr>
                      <w:caps w:val="0"/>
                      <w:sz w:val="28"/>
                      <w:szCs w:val="22"/>
                      <w:lang w:val="en-CA"/>
                    </w:rPr>
                    <w:t>June 6</w:t>
                  </w:r>
                  <w:r w:rsidR="00043CE6">
                    <w:rPr>
                      <w:caps w:val="0"/>
                      <w:sz w:val="28"/>
                      <w:szCs w:val="22"/>
                      <w:vertAlign w:val="superscript"/>
                      <w:lang w:val="en-CA"/>
                    </w:rPr>
                    <w:t>th</w:t>
                  </w:r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  <w:bookmarkEnd w:id="18"/>
                  <w:bookmarkEnd w:id="19"/>
                  <w:bookmarkEnd w:id="23"/>
                  <w:bookmarkEnd w:id="24"/>
                  <w:r w:rsidR="00027E8F" w:rsidRPr="00671495">
                    <w:rPr>
                      <w:caps w:val="0"/>
                      <w:sz w:val="28"/>
                      <w:szCs w:val="22"/>
                      <w:lang w:val="en-CA"/>
                    </w:rPr>
                    <w:t>, 2023</w:t>
                  </w:r>
                  <w:bookmarkEnd w:id="25"/>
                </w:p>
              </w:txbxContent>
            </v:textbox>
          </v:shape>
        </w:pict>
      </w:r>
    </w:p>
    <w:sdt>
      <w:sdtPr>
        <w:rPr>
          <w:rFonts w:ascii="Segoe UI" w:eastAsiaTheme="minorHAnsi" w:hAnsi="Segoe UI" w:cs="Segoe UI"/>
          <w:color w:val="212529"/>
          <w:sz w:val="23"/>
          <w:szCs w:val="23"/>
        </w:rPr>
        <w:id w:val="-571581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4A2D61" w14:textId="77777777" w:rsidR="008D15A0" w:rsidRDefault="00382FFB" w:rsidP="00425F5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0566A5B" w14:textId="176FE356" w:rsidR="008D15A0" w:rsidRDefault="008D15A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</w:p>
        <w:p w14:paraId="7E3AEE69" w14:textId="03D19105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5" w:history="1">
            <w:r w:rsidR="008D15A0" w:rsidRPr="00667BD9">
              <w:rPr>
                <w:rStyle w:val="Hyperlink"/>
                <w:noProof/>
              </w:rPr>
              <w:t>Introduction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_Toc133183275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6D6BDC">
              <w:rPr>
                <w:noProof/>
                <w:webHidden/>
              </w:rPr>
              <w:t>3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35D92BAE" w14:textId="7DDA35D6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6" w:history="1">
            <w:r w:rsidR="008D15A0" w:rsidRPr="00667BD9">
              <w:rPr>
                <w:rStyle w:val="Hyperlink"/>
                <w:noProof/>
              </w:rPr>
              <w:t>Project Components: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_Toc133183276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6D6BDC">
              <w:rPr>
                <w:noProof/>
                <w:webHidden/>
              </w:rPr>
              <w:t>4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76D7DA9" w14:textId="1E3D6EAA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7" w:history="1">
            <w:r w:rsidR="008D15A0" w:rsidRPr="00667BD9">
              <w:rPr>
                <w:rStyle w:val="Hyperlink"/>
                <w:noProof/>
              </w:rPr>
              <w:t>Modify and Manage Site Content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_Toc133183277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6D6BDC">
              <w:rPr>
                <w:noProof/>
                <w:webHidden/>
              </w:rPr>
              <w:t>7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E7AB939" w14:textId="50B3FCB2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8" w:history="1">
            <w:r w:rsidR="008D15A0" w:rsidRPr="00667BD9">
              <w:rPr>
                <w:rStyle w:val="Hyperlink"/>
                <w:noProof/>
              </w:rPr>
              <w:t>Troubleshooting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_Toc133183278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6D6BDC">
              <w:rPr>
                <w:noProof/>
                <w:webHidden/>
              </w:rPr>
              <w:t>12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0235F900" w14:textId="1A68FD45" w:rsidR="008D15A0" w:rsidRDefault="00000000" w:rsidP="00216D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9" w:history="1">
            <w:r w:rsidR="008D15A0" w:rsidRPr="00667BD9">
              <w:rPr>
                <w:rStyle w:val="Hyperlink"/>
                <w:noProof/>
              </w:rPr>
              <w:t>Resources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_Toc133183279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6D6BDC">
              <w:rPr>
                <w:noProof/>
                <w:webHidden/>
              </w:rPr>
              <w:t>14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52F4B5B0" w14:textId="3A8B149B" w:rsidR="00382FFB" w:rsidRDefault="00382FFB">
          <w:r>
            <w:rPr>
              <w:b/>
              <w:bCs/>
              <w:noProof/>
            </w:rPr>
            <w:fldChar w:fldCharType="end"/>
          </w:r>
        </w:p>
      </w:sdtContent>
    </w:sdt>
    <w:p w14:paraId="200952C0" w14:textId="77777777" w:rsidR="00027E8F" w:rsidRDefault="00027E8F" w:rsidP="00A11B6A">
      <w:pPr>
        <w:rPr>
          <w:sz w:val="28"/>
          <w:szCs w:val="28"/>
          <w:u w:val="single"/>
        </w:rPr>
      </w:pPr>
    </w:p>
    <w:p w14:paraId="67428AF9" w14:textId="7D7F8474" w:rsidR="00A11B6A" w:rsidRDefault="005169CB" w:rsidP="00A11B6A">
      <w:pPr>
        <w:rPr>
          <w:u w:val="single"/>
        </w:rPr>
      </w:pPr>
      <w:r>
        <w:rPr>
          <w:sz w:val="28"/>
          <w:szCs w:val="28"/>
          <w:u w:val="single"/>
        </w:rPr>
        <w:t>Map Marker Update Tutorial Video</w:t>
      </w:r>
      <w:r w:rsidR="00A11B6A" w:rsidRPr="00381A01">
        <w:rPr>
          <w:sz w:val="28"/>
          <w:szCs w:val="28"/>
          <w:u w:val="single"/>
        </w:rPr>
        <w:t>:</w:t>
      </w:r>
    </w:p>
    <w:p w14:paraId="5CB10F79" w14:textId="77777777" w:rsidR="003F40B5" w:rsidRDefault="00000000" w:rsidP="00A11B6A">
      <w:hyperlink r:id="rId10" w:history="1">
        <w:r w:rsidR="005169CB" w:rsidRPr="00E75336">
          <w:rPr>
            <w:rStyle w:val="Hyperlink"/>
          </w:rPr>
          <w:t>https://youtu.be/3veE7ZDEx2s</w:t>
        </w:r>
      </w:hyperlink>
      <w:r w:rsidR="005169CB">
        <w:t xml:space="preserve"> </w:t>
      </w:r>
    </w:p>
    <w:p w14:paraId="3F19B608" w14:textId="77777777" w:rsidR="003F40B5" w:rsidRDefault="003F40B5" w:rsidP="00A11B6A"/>
    <w:p w14:paraId="55ED9840" w14:textId="0FAB70F9" w:rsidR="005169CB" w:rsidRDefault="00A11B6A" w:rsidP="00A11B6A">
      <w:r>
        <w:t xml:space="preserve"> </w:t>
      </w:r>
    </w:p>
    <w:p w14:paraId="16F6BF32" w14:textId="27E1AA6A" w:rsidR="005169CB" w:rsidRDefault="00027E8F" w:rsidP="005169CB">
      <w:pPr>
        <w:rPr>
          <w:u w:val="single"/>
        </w:rPr>
      </w:pPr>
      <w:r>
        <w:rPr>
          <w:sz w:val="28"/>
          <w:szCs w:val="28"/>
          <w:u w:val="single"/>
        </w:rPr>
        <w:t>GitHub</w:t>
      </w:r>
      <w:r w:rsidR="005169CB">
        <w:rPr>
          <w:sz w:val="28"/>
          <w:szCs w:val="28"/>
          <w:u w:val="single"/>
        </w:rPr>
        <w:t xml:space="preserve"> Code Repository</w:t>
      </w:r>
      <w:r w:rsidR="005169CB" w:rsidRPr="00381A01">
        <w:rPr>
          <w:sz w:val="28"/>
          <w:szCs w:val="28"/>
          <w:u w:val="single"/>
        </w:rPr>
        <w:t>:</w:t>
      </w:r>
    </w:p>
    <w:p w14:paraId="045BE997" w14:textId="77777777" w:rsidR="00027E8F" w:rsidRDefault="00000000" w:rsidP="005169CB">
      <w:pPr>
        <w:rPr>
          <w:rStyle w:val="Hyperlink"/>
        </w:rPr>
      </w:pPr>
      <w:hyperlink r:id="rId11" w:history="1">
        <w:r w:rsidR="005169CB" w:rsidRPr="00B30B05">
          <w:rPr>
            <w:rStyle w:val="Hyperlink"/>
          </w:rPr>
          <w:t>https://github.com/EzraBoersma/ezrab_feedbc</w:t>
        </w:r>
      </w:hyperlink>
    </w:p>
    <w:p w14:paraId="5270D0BE" w14:textId="77777777" w:rsidR="00027E8F" w:rsidRDefault="00027E8F" w:rsidP="005169CB">
      <w:pPr>
        <w:rPr>
          <w:rStyle w:val="Hyperlink"/>
        </w:rPr>
      </w:pPr>
    </w:p>
    <w:p w14:paraId="1E9A0307" w14:textId="77777777" w:rsidR="00027E8F" w:rsidRDefault="00027E8F" w:rsidP="005169CB">
      <w:pPr>
        <w:rPr>
          <w:rStyle w:val="Hyperlink"/>
        </w:rPr>
      </w:pPr>
    </w:p>
    <w:p w14:paraId="6E574074" w14:textId="77777777" w:rsidR="00027E8F" w:rsidRDefault="00027E8F" w:rsidP="00027E8F">
      <w:pPr>
        <w:pStyle w:val="Intro"/>
        <w:spacing w:line="480" w:lineRule="auto"/>
        <w:ind w:left="0"/>
      </w:pPr>
      <w:bookmarkStart w:id="26" w:name="_Toc89554660"/>
      <w:r w:rsidRPr="002506C5">
        <w:rPr>
          <w:rStyle w:val="Heading7Char"/>
        </w:rPr>
        <w:t>Software</w:t>
      </w:r>
      <w:bookmarkEnd w:id="26"/>
      <w:r>
        <w:rPr>
          <w:rStyle w:val="Heading7Char"/>
        </w:rPr>
        <w:t xml:space="preserve"> Required:</w:t>
      </w:r>
    </w:p>
    <w:p w14:paraId="24508C3E" w14:textId="77777777" w:rsidR="00027E8F" w:rsidRDefault="00027E8F" w:rsidP="00027E8F">
      <w:pPr>
        <w:pStyle w:val="NormalText"/>
        <w:rPr>
          <w:b/>
          <w:bCs/>
        </w:rPr>
      </w:pPr>
      <w:r>
        <w:rPr>
          <w:b/>
          <w:bCs/>
        </w:rPr>
        <w:t>Microsoft Office Excel</w:t>
      </w:r>
    </w:p>
    <w:p w14:paraId="19622210" w14:textId="09041975" w:rsidR="00080161" w:rsidRDefault="00080161" w:rsidP="00027E8F">
      <w:pPr>
        <w:pStyle w:val="NormalText"/>
        <w:rPr>
          <w:b/>
          <w:bCs/>
        </w:rPr>
      </w:pPr>
      <w:r>
        <w:rPr>
          <w:b/>
          <w:bCs/>
        </w:rPr>
        <w:t>Any Web Browser</w:t>
      </w:r>
    </w:p>
    <w:p w14:paraId="4F2F8D94" w14:textId="61FDFC12" w:rsidR="00027E8F" w:rsidRDefault="00027E8F" w:rsidP="00027E8F">
      <w:pPr>
        <w:rPr>
          <w:rStyle w:val="Hyperlink"/>
        </w:rPr>
      </w:pPr>
      <w:r>
        <w:rPr>
          <w:b/>
          <w:bCs/>
        </w:rPr>
        <w:t xml:space="preserve">Microsoft VS Code </w:t>
      </w:r>
      <w:r>
        <w:t xml:space="preserve">or </w:t>
      </w:r>
      <w:r w:rsidRPr="00584545">
        <w:rPr>
          <w:u w:val="single"/>
        </w:rPr>
        <w:t>other editor</w:t>
      </w:r>
      <w:r>
        <w:t xml:space="preserve"> (</w:t>
      </w:r>
      <w:r w:rsidR="003D2020">
        <w:t xml:space="preserve">only needed </w:t>
      </w:r>
      <w:r w:rsidR="005B436D">
        <w:t xml:space="preserve">for </w:t>
      </w:r>
      <w:r w:rsidR="00066141">
        <w:t>d</w:t>
      </w:r>
      <w:r w:rsidR="005B436D">
        <w:t>evelopers.</w:t>
      </w:r>
      <w:r>
        <w:t>)</w:t>
      </w:r>
    </w:p>
    <w:p w14:paraId="0A72BA9A" w14:textId="4D04E0C4" w:rsidR="00563A31" w:rsidRPr="00381A01" w:rsidRDefault="005169CB" w:rsidP="005169CB">
      <w:pPr>
        <w:rPr>
          <w:rFonts w:asciiTheme="majorHAnsi" w:hAnsiTheme="majorHAnsi"/>
          <w:caps/>
          <w:color w:val="FFFFFF" w:themeColor="background1"/>
          <w:sz w:val="44"/>
          <w:szCs w:val="36"/>
          <w:u w:val="single"/>
        </w:rPr>
      </w:pPr>
      <w:r>
        <w:t xml:space="preserve"> </w:t>
      </w:r>
      <w:r w:rsidR="00563A31" w:rsidRPr="00381A01">
        <w:rPr>
          <w:u w:val="single"/>
        </w:rPr>
        <w:br w:type="page"/>
      </w:r>
    </w:p>
    <w:p w14:paraId="6E6D6A34" w14:textId="3BD909FA" w:rsidR="00563A31" w:rsidRDefault="00563A31" w:rsidP="00563A31">
      <w:pPr>
        <w:pStyle w:val="Title"/>
        <w:pBdr>
          <w:bottom w:val="single" w:sz="4" w:space="1" w:color="auto"/>
        </w:pBdr>
        <w:jc w:val="left"/>
        <w:rPr>
          <w:color w:val="000000" w:themeColor="text1"/>
        </w:rPr>
      </w:pPr>
      <w:bookmarkStart w:id="27" w:name="_Toc84671829"/>
      <w:bookmarkStart w:id="28" w:name="_Toc84674989"/>
      <w:bookmarkStart w:id="29" w:name="_Toc133183275"/>
      <w:r>
        <w:rPr>
          <w:color w:val="000000" w:themeColor="text1"/>
        </w:rPr>
        <w:lastRenderedPageBreak/>
        <w:t>Introduction</w:t>
      </w:r>
      <w:bookmarkEnd w:id="27"/>
      <w:bookmarkEnd w:id="28"/>
      <w:bookmarkEnd w:id="29"/>
    </w:p>
    <w:p w14:paraId="769038EF" w14:textId="55A19FF2" w:rsidR="00563A31" w:rsidRDefault="00563A31" w:rsidP="00563A31">
      <w:pPr>
        <w:rPr>
          <w:color w:val="000000" w:themeColor="text1"/>
        </w:rPr>
      </w:pPr>
    </w:p>
    <w:p w14:paraId="3481D896" w14:textId="745ECBE1" w:rsidR="00626721" w:rsidRDefault="00626721" w:rsidP="00563A31">
      <w:pPr>
        <w:rPr>
          <w:color w:val="000000" w:themeColor="text1"/>
        </w:rPr>
      </w:pPr>
    </w:p>
    <w:p w14:paraId="407FD2AE" w14:textId="3EBED45C" w:rsidR="00027E8F" w:rsidRDefault="0053678D" w:rsidP="009C1406">
      <w:pPr>
        <w:pStyle w:val="Intro"/>
        <w:spacing w:line="480" w:lineRule="auto"/>
        <w:ind w:left="0" w:firstLine="720"/>
      </w:pPr>
      <w:r w:rsidRPr="009C1406">
        <w:t xml:space="preserve">This </w:t>
      </w:r>
      <w:r w:rsidR="009C1406" w:rsidRPr="009C1406">
        <w:t xml:space="preserve">is the companion guide to the </w:t>
      </w:r>
      <w:r w:rsidR="009C1406" w:rsidRPr="00552C5C">
        <w:rPr>
          <w:b/>
          <w:bCs/>
          <w:i/>
          <w:iCs/>
          <w:u w:val="single"/>
        </w:rPr>
        <w:t>VIU Food Services -</w:t>
      </w:r>
      <w:r w:rsidR="009C1406" w:rsidRPr="00552C5C">
        <w:rPr>
          <w:b/>
          <w:bCs/>
          <w:i/>
          <w:iCs/>
          <w:u w:val="single"/>
        </w:rPr>
        <w:br/>
        <w:t>Brain Food: FeedBC Initiative</w:t>
      </w:r>
      <w:r w:rsidR="009C1406" w:rsidRPr="009C1406">
        <w:t xml:space="preserve">. Here we will explain each of the </w:t>
      </w:r>
      <w:r w:rsidR="00552C5C">
        <w:t xml:space="preserve">project’s </w:t>
      </w:r>
      <w:r w:rsidR="009C1406" w:rsidRPr="009C1406">
        <w:t>website components</w:t>
      </w:r>
      <w:r w:rsidR="00027E8F">
        <w:t xml:space="preserve">: the </w:t>
      </w:r>
      <w:r w:rsidR="00027E8F" w:rsidRPr="00552C5C">
        <w:rPr>
          <w:i/>
          <w:iCs/>
          <w:u w:val="single"/>
        </w:rPr>
        <w:t>four outlet menus</w:t>
      </w:r>
      <w:r w:rsidR="00027E8F">
        <w:t xml:space="preserve">, </w:t>
      </w:r>
      <w:r w:rsidR="00027E8F" w:rsidRPr="00552C5C">
        <w:rPr>
          <w:i/>
          <w:iCs/>
          <w:u w:val="single"/>
        </w:rPr>
        <w:t>Food Services ‘Online Order’ platform</w:t>
      </w:r>
      <w:r w:rsidR="00027E8F">
        <w:t xml:space="preserve">, and the </w:t>
      </w:r>
      <w:r w:rsidR="00027E8F" w:rsidRPr="00552C5C">
        <w:rPr>
          <w:i/>
          <w:iCs/>
          <w:u w:val="single"/>
        </w:rPr>
        <w:t>Local Food map</w:t>
      </w:r>
      <w:r w:rsidR="00145D07">
        <w:t xml:space="preserve"> - </w:t>
      </w:r>
      <w:r w:rsidR="00145D07" w:rsidRPr="009C1406">
        <w:t>and give a concise overview of how they work.</w:t>
      </w:r>
    </w:p>
    <w:p w14:paraId="73C06B53" w14:textId="20E58685" w:rsidR="00626721" w:rsidRPr="00145D07" w:rsidRDefault="00145D07" w:rsidP="00145D07">
      <w:pPr>
        <w:pStyle w:val="Intro"/>
        <w:spacing w:line="480" w:lineRule="auto"/>
        <w:ind w:left="0" w:firstLine="720"/>
      </w:pPr>
      <w:r>
        <w:t xml:space="preserve">Most importantly, this guide will help to provide information about </w:t>
      </w:r>
      <w:r w:rsidRPr="00145D07">
        <w:rPr>
          <w:u w:val="single"/>
        </w:rPr>
        <w:t>maintaining</w:t>
      </w:r>
      <w:r>
        <w:t xml:space="preserve">, </w:t>
      </w:r>
      <w:r w:rsidRPr="00145D07">
        <w:rPr>
          <w:u w:val="single"/>
        </w:rPr>
        <w:t>modifying</w:t>
      </w:r>
      <w:r>
        <w:t xml:space="preserve">, or </w:t>
      </w:r>
      <w:r w:rsidRPr="00145D07">
        <w:rPr>
          <w:u w:val="single"/>
        </w:rPr>
        <w:t>troubleshooting</w:t>
      </w:r>
      <w:r>
        <w:t xml:space="preserve"> the website application – which includes the </w:t>
      </w:r>
      <w:r w:rsidRPr="00145D07">
        <w:rPr>
          <w:b/>
          <w:bCs/>
          <w:i/>
          <w:iCs/>
          <w:u w:val="single"/>
        </w:rPr>
        <w:t xml:space="preserve">supplier map </w:t>
      </w:r>
      <w:proofErr w:type="spellStart"/>
      <w:r w:rsidRPr="00145D07">
        <w:rPr>
          <w:b/>
          <w:bCs/>
          <w:i/>
          <w:iCs/>
          <w:u w:val="single"/>
        </w:rPr>
        <w:t>markers</w:t>
      </w:r>
      <w:proofErr w:type="spellEnd"/>
      <w:r>
        <w:t xml:space="preserve"> and </w:t>
      </w:r>
      <w:r w:rsidRPr="00145D07">
        <w:rPr>
          <w:b/>
          <w:bCs/>
          <w:i/>
          <w:iCs/>
          <w:u w:val="single"/>
        </w:rPr>
        <w:t>outlet menu items</w:t>
      </w:r>
      <w:r>
        <w:t>.</w:t>
      </w:r>
    </w:p>
    <w:p w14:paraId="2D1CCEDB" w14:textId="4B96ACCC" w:rsidR="00145D07" w:rsidRPr="00145D07" w:rsidRDefault="00145D07" w:rsidP="00145D07">
      <w:pPr>
        <w:spacing w:line="480" w:lineRule="auto"/>
      </w:pPr>
      <w:r w:rsidRPr="00145D07">
        <w:rPr>
          <w:sz w:val="28"/>
        </w:rPr>
        <w:t xml:space="preserve">** </w:t>
      </w:r>
      <w:r w:rsidRPr="00145D07">
        <w:rPr>
          <w:sz w:val="16"/>
          <w:szCs w:val="12"/>
        </w:rPr>
        <w:t xml:space="preserve">Be sure to follow all steps in the procedure guides, as they contain important steps for creating backups as you work. </w:t>
      </w:r>
      <w:r>
        <w:rPr>
          <w:sz w:val="28"/>
        </w:rPr>
        <w:t>**</w:t>
      </w:r>
    </w:p>
    <w:p w14:paraId="07D35F21" w14:textId="77777777" w:rsidR="00145D07" w:rsidRDefault="00145D07" w:rsidP="00563A31">
      <w:pPr>
        <w:rPr>
          <w:color w:val="000000" w:themeColor="text1"/>
        </w:rPr>
      </w:pPr>
    </w:p>
    <w:p w14:paraId="31C91992" w14:textId="194CFCB9" w:rsidR="00D8555E" w:rsidRPr="00552C5C" w:rsidRDefault="00552C5C" w:rsidP="00552C5C">
      <w:pPr>
        <w:pStyle w:val="Intro"/>
        <w:spacing w:line="480" w:lineRule="auto"/>
        <w:ind w:left="0" w:firstLine="720"/>
        <w:rPr>
          <w:sz w:val="24"/>
          <w:szCs w:val="22"/>
          <w:u w:val="single"/>
        </w:rPr>
      </w:pPr>
      <w:r w:rsidRPr="00552C5C">
        <w:rPr>
          <w:sz w:val="24"/>
          <w:szCs w:val="22"/>
          <w:u w:val="single"/>
        </w:rPr>
        <w:t xml:space="preserve">For more technical information than is available in this guide, you may want to visit the </w:t>
      </w:r>
      <w:hyperlink r:id="rId12" w:history="1">
        <w:r w:rsidRPr="00552C5C">
          <w:rPr>
            <w:rStyle w:val="Hyperlink"/>
            <w:sz w:val="24"/>
            <w:szCs w:val="22"/>
          </w:rPr>
          <w:t>project repository</w:t>
        </w:r>
      </w:hyperlink>
      <w:r w:rsidRPr="00552C5C">
        <w:rPr>
          <w:sz w:val="24"/>
          <w:szCs w:val="22"/>
          <w:u w:val="single"/>
        </w:rPr>
        <w:t xml:space="preserve"> on GitHub, </w:t>
      </w:r>
      <w:r>
        <w:rPr>
          <w:sz w:val="24"/>
          <w:szCs w:val="22"/>
          <w:u w:val="single"/>
        </w:rPr>
        <w:t>review code comments</w:t>
      </w:r>
      <w:r w:rsidRPr="00552C5C">
        <w:rPr>
          <w:sz w:val="24"/>
          <w:szCs w:val="22"/>
          <w:u w:val="single"/>
        </w:rPr>
        <w:t xml:space="preserve">, or </w:t>
      </w:r>
      <w:hyperlink r:id="rId13" w:history="1">
        <w:r w:rsidRPr="00552C5C">
          <w:rPr>
            <w:rStyle w:val="Hyperlink"/>
            <w:sz w:val="24"/>
            <w:szCs w:val="22"/>
          </w:rPr>
          <w:t>contact</w:t>
        </w:r>
      </w:hyperlink>
      <w:r w:rsidRPr="00552C5C">
        <w:rPr>
          <w:sz w:val="24"/>
          <w:szCs w:val="22"/>
          <w:u w:val="single"/>
        </w:rPr>
        <w:t xml:space="preserve"> the project developer. </w:t>
      </w:r>
    </w:p>
    <w:p w14:paraId="02115922" w14:textId="6E9528EB" w:rsidR="00F80DCC" w:rsidRPr="001D033C" w:rsidRDefault="001D033C" w:rsidP="001D033C">
      <w:pPr>
        <w:rPr>
          <w:rStyle w:val="Strong"/>
          <w:rFonts w:ascii="Segoe UI" w:hAnsi="Segoe UI"/>
          <w:color w:val="212529"/>
          <w:sz w:val="28"/>
        </w:rPr>
      </w:pPr>
      <w:r>
        <w:br w:type="page"/>
      </w:r>
    </w:p>
    <w:p w14:paraId="552C2B08" w14:textId="013187BD" w:rsidR="003C16C2" w:rsidRPr="003C16C2" w:rsidRDefault="00341772" w:rsidP="003C16C2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30" w:name="_Toc133183276"/>
      <w:r>
        <w:rPr>
          <w:rStyle w:val="Strong"/>
          <w:color w:val="000000" w:themeColor="text1"/>
          <w:sz w:val="44"/>
        </w:rPr>
        <w:lastRenderedPageBreak/>
        <w:t>Project C</w:t>
      </w:r>
      <w:r w:rsidR="00382FFB">
        <w:rPr>
          <w:rStyle w:val="Strong"/>
          <w:color w:val="000000" w:themeColor="text1"/>
          <w:sz w:val="44"/>
        </w:rPr>
        <w:t>o</w:t>
      </w:r>
      <w:r>
        <w:rPr>
          <w:rStyle w:val="Strong"/>
          <w:color w:val="000000" w:themeColor="text1"/>
          <w:sz w:val="44"/>
        </w:rPr>
        <w:t>mponents</w:t>
      </w:r>
      <w:r w:rsidR="0091457D">
        <w:rPr>
          <w:rStyle w:val="Strong"/>
          <w:color w:val="000000" w:themeColor="text1"/>
          <w:sz w:val="44"/>
        </w:rPr>
        <w:t>:</w:t>
      </w:r>
      <w:bookmarkEnd w:id="30"/>
      <w:r w:rsidR="0091457D">
        <w:rPr>
          <w:rStyle w:val="Strong"/>
          <w:color w:val="000000" w:themeColor="text1"/>
          <w:sz w:val="44"/>
        </w:rPr>
        <w:t xml:space="preserve"> </w:t>
      </w:r>
    </w:p>
    <w:p w14:paraId="6684698B" w14:textId="257705D8" w:rsidR="00011274" w:rsidRPr="00CC262B" w:rsidRDefault="00AB5AAE" w:rsidP="00011274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t xml:space="preserve">FeedBC </w:t>
      </w:r>
      <w:r w:rsidR="00011274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Local Food </w:t>
      </w:r>
      <w:r w:rsidR="00011274">
        <w:rPr>
          <w:rStyle w:val="Heading5Char"/>
          <w:color w:val="333333" w:themeColor="accent1"/>
        </w:rPr>
        <w:t>Map</w:t>
      </w:r>
    </w:p>
    <w:p w14:paraId="05CF1D1A" w14:textId="3B9D386C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13A2FFD" wp14:editId="46093864">
            <wp:simplePos x="0" y="0"/>
            <wp:positionH relativeFrom="margin">
              <wp:align>center</wp:align>
            </wp:positionH>
            <wp:positionV relativeFrom="margin">
              <wp:posOffset>2414869</wp:posOffset>
            </wp:positionV>
            <wp:extent cx="457644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89" y="21531"/>
                <wp:lineTo x="2148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T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he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heart of the application, the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interactive map is a Java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S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cript vector map which displays dynamically generated </w:t>
      </w:r>
      <w:hyperlink r:id="rId15" w:history="1">
        <w:r w:rsidR="004C0B31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a corresponding 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map 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legend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. Each marker and legend item will bring up information about the selected food supplier and will show their location on our food map.</w:t>
      </w:r>
    </w:p>
    <w:p w14:paraId="2A01B3DD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40EE2F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D040E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6E9AB4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F7F3A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C4D7F7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7A05BD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132DC5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D1DFA1" w14:textId="3B9D386C" w:rsidR="00011274" w:rsidRDefault="00011274" w:rsidP="004015CD">
      <w:pPr>
        <w:pStyle w:val="ListParagraph"/>
        <w:numPr>
          <w:ilvl w:val="0"/>
          <w:numId w:val="0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06A70953" w14:textId="77777777" w:rsidR="006F403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Implemented using the </w:t>
      </w:r>
      <w:hyperlink r:id="rId16" w:history="1">
        <w:r w:rsidRPr="004C0B31">
          <w:rPr>
            <w:rStyle w:val="Hyperlink"/>
            <w:sz w:val="23"/>
            <w:shd w:val="clear" w:color="auto" w:fill="FFFFFF"/>
          </w:rPr>
          <w:t>Google Maps API</w:t>
        </w:r>
      </w:hyperlink>
    </w:p>
    <w:p w14:paraId="5E5ACCFD" w14:textId="69D96C80" w:rsidR="00CA126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ynamically generated </w:t>
      </w:r>
      <w:hyperlink r:id="rId17" w:history="1">
        <w:r w:rsidR="00CA1263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Legend</w:t>
      </w:r>
    </w:p>
    <w:p w14:paraId="301D2D8B" w14:textId="7640739F" w:rsidR="001953C3" w:rsidRPr="00EC7E54" w:rsidRDefault="006F4033" w:rsidP="00EC7E5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JavaScript AJAX to load data from 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t>an excel workbook which is exported as a CSV -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 and adding of components.</w:t>
      </w:r>
      <w:r w:rsidR="00EC7E54" w:rsidRPr="00EC7E54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761D01B2" w14:textId="51CDA84C" w:rsidR="000F52CB" w:rsidRPr="00CC262B" w:rsidRDefault="00AB5AAE" w:rsidP="000F52CB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0F52CB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Outlet </w:t>
      </w:r>
      <w:r w:rsidR="000F52CB">
        <w:rPr>
          <w:rStyle w:val="Heading5Char"/>
          <w:color w:val="333333" w:themeColor="accent1"/>
        </w:rPr>
        <w:t>Menus</w:t>
      </w:r>
    </w:p>
    <w:p w14:paraId="156216EB" w14:textId="77777777" w:rsidR="00EC7E54" w:rsidRPr="003C16C2" w:rsidRDefault="00EC7E54" w:rsidP="00EC7E54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7D858213" w14:textId="7F1854B6" w:rsidR="00EC7E54" w:rsidRDefault="002C248A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Another primary activity in this app is the accordion sections that contain the menu items for each of the food outlets operating under Food Services.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These items will provide information about nutritional data, local food-sourcing, dietary compatibility, and allergen presence, in each of the food offerings currently available.</w:t>
      </w:r>
    </w:p>
    <w:p w14:paraId="7AFF68CE" w14:textId="6376D568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676E1DA0" wp14:editId="60E5EA65">
            <wp:simplePos x="0" y="0"/>
            <wp:positionH relativeFrom="margin">
              <wp:align>center</wp:align>
            </wp:positionH>
            <wp:positionV relativeFrom="margin">
              <wp:posOffset>2300102</wp:posOffset>
            </wp:positionV>
            <wp:extent cx="435038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1" y="21531"/>
                <wp:lineTo x="214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A3147" w14:textId="1E8E1589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870B1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3F66B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4580732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AEE804" w14:textId="6C6C3779" w:rsidR="00EC7E54" w:rsidRPr="00EC7E54" w:rsidRDefault="00EC7E54" w:rsidP="00EC7E54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4B5A30EA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D0D1C2A" w14:textId="77777777" w:rsidR="00772645" w:rsidRDefault="00772645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1D6F8DB" w14:textId="7507E7F2" w:rsidR="000F52CB" w:rsidRDefault="000F52CB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44264D00" w14:textId="3BF8766C" w:rsidR="000F52CB" w:rsidRDefault="000F52CB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Dynamically generated menus </w:t>
      </w:r>
    </w:p>
    <w:p w14:paraId="45E3DD08" w14:textId="6BD7FEB7" w:rsidR="002C248A" w:rsidRDefault="002C248A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Bootstrap Grid Layout</w:t>
      </w:r>
    </w:p>
    <w:p w14:paraId="134D573E" w14:textId="08C83F7F" w:rsidR="001953C3" w:rsidRPr="00772645" w:rsidRDefault="000F52CB" w:rsidP="00772645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JavaScript AJAX to load data from an excel workbook which is exported as a CSV -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and adding of components.</w:t>
      </w:r>
      <w:r w:rsidR="00EC7E54" w:rsidRPr="00772645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3A95EA1" w14:textId="575960DD" w:rsidR="00AB5AAE" w:rsidRPr="00CC262B" w:rsidRDefault="00AB5AAE" w:rsidP="00AB5AAE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53678D">
        <w:rPr>
          <w:rStyle w:val="Heading5Char"/>
          <w:color w:val="333333" w:themeColor="accent1"/>
        </w:rPr>
        <w:t>‘</w:t>
      </w:r>
      <w:r>
        <w:rPr>
          <w:rStyle w:val="Heading5Char"/>
          <w:color w:val="333333" w:themeColor="accent1"/>
        </w:rPr>
        <w:t>Order Online</w:t>
      </w:r>
      <w:r w:rsidR="0053678D">
        <w:rPr>
          <w:rStyle w:val="Heading5Char"/>
          <w:color w:val="333333" w:themeColor="accent1"/>
        </w:rPr>
        <w:t>’</w:t>
      </w:r>
      <w:r>
        <w:rPr>
          <w:rStyle w:val="Heading5Char"/>
          <w:color w:val="333333" w:themeColor="accent1"/>
        </w:rPr>
        <w:t xml:space="preserve"> </w:t>
      </w:r>
      <w:r w:rsidR="0053678D">
        <w:rPr>
          <w:rStyle w:val="Heading5Char"/>
          <w:color w:val="333333" w:themeColor="accent1"/>
        </w:rPr>
        <w:t>Platform</w:t>
      </w:r>
    </w:p>
    <w:p w14:paraId="516A5E48" w14:textId="163ECFA2" w:rsidR="0053678D" w:rsidRPr="003C16C2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286B7EAD" w14:textId="56125F96" w:rsidR="00EC7E54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The home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will be linked into the online ordering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platform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Food Services. There is no authentication outside that which already exists on that platform – and the kiosk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management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software will prevent any user data from being stored on the browser or device.</w:t>
      </w:r>
    </w:p>
    <w:p w14:paraId="538A087A" w14:textId="19E9DC21" w:rsidR="00EC7E54" w:rsidRDefault="002D444B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530A593F" wp14:editId="37564E1D">
            <wp:simplePos x="0" y="0"/>
            <wp:positionH relativeFrom="margin">
              <wp:posOffset>800735</wp:posOffset>
            </wp:positionH>
            <wp:positionV relativeFrom="margin">
              <wp:posOffset>2522220</wp:posOffset>
            </wp:positionV>
            <wp:extent cx="433006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DBEF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B6C5121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BAAD66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8019C4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5059E28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E3F0E53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AA82C3D" w14:textId="77777777" w:rsidR="007330A6" w:rsidRDefault="007330A6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9FF6F8" w14:textId="44155AAC" w:rsidR="00AB5AAE" w:rsidRDefault="00AB5AAE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7AD24F92" w14:textId="03B61E3C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Food Services Online Ordering Site</w:t>
      </w:r>
    </w:p>
    <w:p w14:paraId="71439F2E" w14:textId="3AED58ED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Scalefusion MDM Kiosk Lockdown</w:t>
      </w:r>
    </w:p>
    <w:p w14:paraId="429080B7" w14:textId="185080D5" w:rsid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968DA1E" w14:textId="7D3AD53E" w:rsidR="00011274" w:rsidRPr="00550367" w:rsidRDefault="00011274" w:rsidP="00C37A00">
      <w:pPr>
        <w:shd w:val="clear" w:color="auto" w:fill="FFFFFF"/>
        <w:spacing w:before="100" w:beforeAutospacing="1" w:after="100" w:afterAutospacing="1" w:line="240" w:lineRule="auto"/>
        <w:ind w:firstLine="720"/>
        <w:rPr>
          <w:rStyle w:val="Strong"/>
          <w:rFonts w:ascii="Segoe UI" w:eastAsia="Times New Roman" w:hAnsi="Segoe UI"/>
          <w:color w:val="1D2125"/>
          <w:sz w:val="23"/>
          <w:lang w:val="en-CA" w:eastAsia="en-CA"/>
        </w:rPr>
      </w:pPr>
      <w:r>
        <w:rPr>
          <w:rFonts w:eastAsia="Times New Roman"/>
          <w:color w:val="1D2125"/>
          <w:lang w:val="en-CA" w:eastAsia="en-CA"/>
        </w:rPr>
        <w:br w:type="page"/>
      </w:r>
    </w:p>
    <w:p w14:paraId="362C0BF7" w14:textId="475FD7D7" w:rsidR="00FB3F40" w:rsidRPr="006B16F8" w:rsidRDefault="007330A6" w:rsidP="006B16F8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31" w:name="_Toc133183277"/>
      <w:r w:rsidRPr="006B16F8">
        <w:rPr>
          <w:color w:val="000000" w:themeColor="text1"/>
        </w:rPr>
        <w:lastRenderedPageBreak/>
        <w:t>Modi</w:t>
      </w:r>
      <w:r w:rsidR="00E42DD9" w:rsidRPr="006B16F8">
        <w:rPr>
          <w:color w:val="000000" w:themeColor="text1"/>
        </w:rPr>
        <w:t>f</w:t>
      </w:r>
      <w:r w:rsidR="002A2DC9">
        <w:rPr>
          <w:color w:val="000000" w:themeColor="text1"/>
        </w:rPr>
        <w:t>y</w:t>
      </w:r>
      <w:r w:rsidRPr="006B16F8">
        <w:rPr>
          <w:color w:val="000000" w:themeColor="text1"/>
        </w:rPr>
        <w:t xml:space="preserve"> and Manage Site C</w:t>
      </w:r>
      <w:r w:rsidR="00E42DD9" w:rsidRPr="006B16F8">
        <w:rPr>
          <w:color w:val="000000" w:themeColor="text1"/>
        </w:rPr>
        <w:t>o</w:t>
      </w:r>
      <w:r w:rsidRPr="006B16F8">
        <w:rPr>
          <w:color w:val="000000" w:themeColor="text1"/>
        </w:rPr>
        <w:t>ntent</w:t>
      </w:r>
      <w:bookmarkEnd w:id="31"/>
    </w:p>
    <w:p w14:paraId="7DA6A611" w14:textId="6C1A1ACF" w:rsidR="00FB3F40" w:rsidRPr="00591E90" w:rsidRDefault="00FB3F40" w:rsidP="00FB3F40">
      <w:pPr>
        <w:pStyle w:val="Subheader"/>
        <w:rPr>
          <w:rFonts w:asciiTheme="majorHAnsi" w:hAnsiTheme="majorHAnsi"/>
          <w:b/>
          <w:bCs/>
          <w:sz w:val="24"/>
        </w:rPr>
      </w:pPr>
      <w:r>
        <w:rPr>
          <w:rStyle w:val="Heading5Char"/>
          <w:color w:val="333333" w:themeColor="accent1"/>
        </w:rPr>
        <w:t>Before You Begin</w:t>
      </w:r>
    </w:p>
    <w:p w14:paraId="68F3468E" w14:textId="5D9D9180" w:rsidR="00367C17" w:rsidRPr="006F4033" w:rsidRDefault="00367C17" w:rsidP="00FB3F40">
      <w:pPr>
        <w:pStyle w:val="Strong1"/>
        <w:jc w:val="center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Please review the 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t>information on this page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prior to making any data changes</w:t>
      </w:r>
      <w:r w:rsidR="00197BC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1AD1C2B1" w14:textId="737E7F46" w:rsidR="006F4033" w:rsidRPr="006F4033" w:rsidRDefault="00000000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noProof/>
        </w:rPr>
        <w:pict w14:anchorId="7A4F5F73">
          <v:group id="Group 5" o:spid="_x0000_s2056" style="position:absolute;margin-left:152.35pt;margin-top:1.05pt;width:345pt;height:288.9pt;z-index:251656192;mso-height-relative:margin" coordsize="43815,36693" wrapcoords="423 0 423 19749 47 20366 -47 20478 -47 21544 21600 21544 21600 20478 21412 19749 21412 0 423 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" o:spid="_x0000_s2057" type="#_x0000_t75" style="position:absolute;left:1068;width:42234;height:34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">
              <v:imagedata r:id="rId2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2058" type="#_x0000_t202" style="position:absolute;top:34794;width:438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<v:textbox inset="0,0,0,0">
                <w:txbxContent>
                  <w:p w14:paraId="090B01C6" w14:textId="6240C37D" w:rsidR="009A52FF" w:rsidRPr="00D5132A" w:rsidRDefault="009A52FF" w:rsidP="009A52FF">
                    <w:pPr>
                      <w:pStyle w:val="Caption"/>
                      <w:jc w:val="center"/>
                      <w:rPr>
                        <w:noProof/>
                        <w:color w:val="333333" w:themeColor="accent1"/>
                        <w:sz w:val="23"/>
                        <w:szCs w:val="23"/>
                        <w:shd w:val="clear" w:color="auto" w:fill="FFFFFF"/>
                      </w:rPr>
                    </w:pPr>
                    <w:r w:rsidRPr="00D5132A">
                      <w:rPr>
                        <w:color w:val="333333" w:themeColor="accent1"/>
                      </w:rPr>
                      <w:t xml:space="preserve">Figure </w:t>
                    </w:r>
                    <w:r w:rsidRPr="00D5132A">
                      <w:rPr>
                        <w:color w:val="333333" w:themeColor="accent1"/>
                      </w:rPr>
                      <w:fldChar w:fldCharType="begin"/>
                    </w:r>
                    <w:r w:rsidRPr="00D5132A">
                      <w:rPr>
                        <w:color w:val="333333" w:themeColor="accent1"/>
                      </w:rPr>
                      <w:instrText xml:space="preserve"> SEQ Figure \* ARABIC </w:instrText>
                    </w:r>
                    <w:r w:rsidRPr="00D5132A">
                      <w:rPr>
                        <w:color w:val="333333" w:themeColor="accent1"/>
                      </w:rPr>
                      <w:fldChar w:fldCharType="separate"/>
                    </w:r>
                    <w:r w:rsidR="006D6BDC">
                      <w:rPr>
                        <w:noProof/>
                        <w:color w:val="333333" w:themeColor="accent1"/>
                      </w:rPr>
                      <w:t>1</w:t>
                    </w:r>
                    <w:r w:rsidRPr="00D5132A">
                      <w:rPr>
                        <w:color w:val="333333" w:themeColor="accent1"/>
                      </w:rPr>
                      <w:fldChar w:fldCharType="end"/>
                    </w:r>
                    <w:r w:rsidRPr="00D5132A">
                      <w:rPr>
                        <w:color w:val="333333" w:themeColor="accent1"/>
                      </w:rPr>
                      <w:t xml:space="preserve"> - Make sure your settings reflect those seen </w:t>
                    </w:r>
                    <w:r w:rsidR="00371B00">
                      <w:rPr>
                        <w:color w:val="333333" w:themeColor="accent1"/>
                      </w:rPr>
                      <w:t>in the image</w:t>
                    </w:r>
                    <w:r w:rsidRPr="00D5132A">
                      <w:rPr>
                        <w:color w:val="333333" w:themeColor="accent1"/>
                      </w:rPr>
                      <w:t>, then click OK.</w:t>
                    </w:r>
                  </w:p>
                </w:txbxContent>
              </v:textbox>
            </v:shape>
            <w10:wrap type="through"/>
          </v:group>
        </w:pict>
      </w:r>
      <w:r w:rsidR="006F4033"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1.)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 </w:t>
      </w:r>
      <w:r w:rsidR="006F4033" w:rsidRPr="00197BC0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Microsoft Excel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, go to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File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Options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sz w:val="23"/>
          <w:shd w:val="clear" w:color="auto" w:fill="FFFFFF"/>
        </w:rPr>
        <w:t>Advanced</w:t>
      </w:r>
    </w:p>
    <w:p w14:paraId="7C26D318" w14:textId="3C541FDB" w:rsidR="006F4033" w:rsidRP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At the bottom of the 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67C1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'Editing options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' section, do the following:</w:t>
      </w:r>
    </w:p>
    <w:p w14:paraId="787D34E7" w14:textId="050790A3" w:rsidR="006F4033" w:rsidRPr="00E22D87" w:rsidRDefault="00D5132A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Unc</w:t>
      </w:r>
      <w:r w:rsidR="006F4033"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heck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371B00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  <w:r w:rsidR="006F4033"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Use system separators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</w:p>
    <w:p w14:paraId="7663856A" w14:textId="4E466698" w:rsidR="006F4033" w:rsidRPr="00E22D87" w:rsidRDefault="006F4033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COMMA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,</w:t>
      </w:r>
    </w:p>
    <w:p w14:paraId="4F661E28" w14:textId="74B98BFC" w:rsidR="00371B00" w:rsidRPr="00E22D87" w:rsidRDefault="006F4033" w:rsidP="006F4033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Thousands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.</w:t>
      </w:r>
    </w:p>
    <w:p w14:paraId="7E7A3FA3" w14:textId="498DB78D" w:rsidR="00371B00" w:rsidRPr="0005443C" w:rsidRDefault="00000000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noProof/>
        </w:rPr>
        <w:pict w14:anchorId="37EE1810">
          <v:group id="Group 12" o:spid="_x0000_s2053" style="position:absolute;margin-left:229.85pt;margin-top:97.1pt;width:255.25pt;height:68.25pt;z-index:251667456" coordsize="32416,8670" wrapcoords="-64 0 -64 16141 1334 18989 1779 18989 1779 21363 19122 21363 19122 18989 19821 18989 21600 16378 21600 0 -64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">
            <v:shape id="Picture 4" o:spid="_x0000_s2054" type="#_x0000_t75" style="position:absolute;width:32416;height:6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">
              <v:imagedata r:id="rId21" o:title=""/>
            </v:shape>
            <v:shape id="Text Box 11" o:spid="_x0000_s2055" type="#_x0000_t202" style="position:absolute;left:2866;top:6892;width:2576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<v:textbox inset="0,0,0,0">
                <w:txbxContent>
                  <w:p w14:paraId="1DCA32AC" w14:textId="3A86F880" w:rsidR="0005443C" w:rsidRPr="0005443C" w:rsidRDefault="0005443C" w:rsidP="0005443C">
                    <w:pPr>
                      <w:pStyle w:val="Caption"/>
                      <w:rPr>
                        <w:b/>
                        <w:bCs/>
                        <w:noProof/>
                        <w:color w:val="333333" w:themeColor="accent1"/>
                        <w:sz w:val="23"/>
                        <w:szCs w:val="23"/>
                      </w:rPr>
                    </w:pPr>
                    <w:r w:rsidRPr="0005443C">
                      <w:rPr>
                        <w:color w:val="333333" w:themeColor="accent1"/>
                      </w:rPr>
                      <w:t xml:space="preserve">Figure </w:t>
                    </w:r>
                    <w:r w:rsidRPr="0005443C">
                      <w:rPr>
                        <w:color w:val="333333" w:themeColor="accent1"/>
                      </w:rPr>
                      <w:fldChar w:fldCharType="begin"/>
                    </w:r>
                    <w:r w:rsidRPr="0005443C">
                      <w:rPr>
                        <w:color w:val="333333" w:themeColor="accent1"/>
                      </w:rPr>
                      <w:instrText xml:space="preserve"> SEQ Figure \* ARABIC </w:instrText>
                    </w:r>
                    <w:r w:rsidRPr="0005443C">
                      <w:rPr>
                        <w:color w:val="333333" w:themeColor="accent1"/>
                      </w:rPr>
                      <w:fldChar w:fldCharType="separate"/>
                    </w:r>
                    <w:r w:rsidR="006D6BDC">
                      <w:rPr>
                        <w:noProof/>
                        <w:color w:val="333333" w:themeColor="accent1"/>
                      </w:rPr>
                      <w:t>2</w:t>
                    </w:r>
                    <w:r w:rsidRPr="0005443C">
                      <w:rPr>
                        <w:color w:val="333333" w:themeColor="accent1"/>
                      </w:rPr>
                      <w:fldChar w:fldCharType="end"/>
                    </w:r>
                    <w:r w:rsidRPr="0005443C">
                      <w:rPr>
                        <w:color w:val="333333" w:themeColor="accent1"/>
                      </w:rPr>
                      <w:t xml:space="preserve"> - Save ALL website images in JPG format.</w:t>
                    </w:r>
                  </w:p>
                </w:txbxContent>
              </v:textbox>
            </v:shape>
            <w10:wrap type="through"/>
          </v:group>
        </w:pic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Then click 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OK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. 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[See Figure 1] 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9A52FF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S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ave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worksheet as a </w:t>
      </w:r>
      <w:r w:rsidR="006F4033" w:rsidRPr="00D5132A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UTF-8 CSV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file.</w:t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This will set the system delimiter to a semicolon. </w:t>
      </w:r>
      <w:r w:rsidR="006F4033" w:rsidRPr="00197BC0"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t>Reverse the process if you need to revert it on your system.</w:t>
      </w:r>
      <w:r w:rsidR="0005443C"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br/>
      </w:r>
    </w:p>
    <w:p w14:paraId="1200B19F" w14:textId="79B18B64" w:rsidR="00371B00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2.)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ALL images MUST be JPG format.</w:t>
      </w:r>
      <w:r w:rsidR="00371B00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 xml:space="preserve"> </w:t>
      </w:r>
      <w:r w:rsidR="00E22D87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br/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>When saving, select the .jpg file type.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0A3C9E9" w14:textId="444FFE74" w:rsidR="00CC35E1" w:rsidRPr="00CC35E1" w:rsidRDefault="006F4033" w:rsidP="00CC35E1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3.)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Do not leave empty cells of data.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ll columns need to have data for each supplier.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The only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exception is the website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cell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a supplier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– this is not required.</w:t>
      </w:r>
      <w:bookmarkStart w:id="32" w:name="_Toc84671833"/>
      <w:bookmarkStart w:id="33" w:name="_Toc84674994"/>
    </w:p>
    <w:p w14:paraId="00B7D406" w14:textId="3C7006A3" w:rsidR="00CC35E1" w:rsidRPr="00CC35E1" w:rsidRDefault="00CC35E1" w:rsidP="0007005B">
      <w:pPr>
        <w:pStyle w:val="Strong1"/>
        <w:pBdr>
          <w:top w:val="single" w:sz="4" w:space="1" w:color="auto"/>
          <w:bottom w:val="single" w:sz="4" w:space="1" w:color="auto"/>
        </w:pBdr>
        <w:spacing w:before="24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bookmarkStart w:id="34" w:name="_Hlk130848926"/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How To Change </w:t>
      </w:r>
      <w:r w:rsidR="003A1D80"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 w:rsidR="006B16F8"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</w:t>
      </w:r>
    </w:p>
    <w:p w14:paraId="6544A31F" w14:textId="77777777" w:rsidR="00CC35E1" w:rsidRDefault="00CC35E1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</w:p>
    <w:p w14:paraId="0CC2CA0D" w14:textId="274D8DC6" w:rsidR="004B726A" w:rsidRPr="004B726A" w:rsidRDefault="004B726A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  <w:r w:rsidRPr="004B726A">
        <w:rPr>
          <w:rStyle w:val="Strong"/>
          <w:rFonts w:ascii="Segoe UI" w:hAnsi="Segoe UI"/>
          <w:color w:val="191919" w:themeColor="accent1" w:themeShade="7F"/>
        </w:rPr>
        <w:t xml:space="preserve">Introduction: </w:t>
      </w:r>
    </w:p>
    <w:p w14:paraId="27CDFA43" w14:textId="6260F3FD" w:rsidR="004B726A" w:rsidRPr="00FB3F40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This section has instructions on how to update the data that the website uses for supplier map </w:t>
      </w:r>
      <w:proofErr w:type="spellStart"/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markers</w:t>
      </w:r>
      <w:proofErr w:type="spellEnd"/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and menu items on the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VIU Food Services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FeedBC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website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.</w:t>
      </w:r>
      <w:r w:rsidR="002E0161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</w:p>
    <w:p w14:paraId="2406B641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Requirements: </w:t>
      </w:r>
    </w:p>
    <w:p w14:paraId="308AB44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Microsoft Excel</w:t>
      </w:r>
    </w:p>
    <w:p w14:paraId="32E76701" w14:textId="43DECEF7" w:rsidR="00080161" w:rsidRPr="00FB3F40" w:rsidRDefault="00080161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Web Browser of choice</w:t>
      </w:r>
    </w:p>
    <w:p w14:paraId="5431F6E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Ability and permission to edit live website data.</w:t>
      </w:r>
    </w:p>
    <w:p w14:paraId="1BD90AB4" w14:textId="77777777" w:rsidR="004B726A" w:rsidRDefault="004B726A" w:rsidP="004B726A">
      <w:pPr>
        <w:pStyle w:val="Strong1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</w:p>
    <w:p w14:paraId="707C639E" w14:textId="77777777" w:rsidR="004B726A" w:rsidRPr="0005443C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Instructions: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F06A87F" w14:textId="77777777" w:rsidR="004B726A" w:rsidRPr="00E22D87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Download a copy of the excel workbook from the website files.</w:t>
      </w:r>
    </w:p>
    <w:p w14:paraId="6D7AF2F7" w14:textId="77777777" w:rsidR="004B726A" w:rsidRPr="00E22D87" w:rsidRDefault="004B726A" w:rsidP="004B726A">
      <w:pPr>
        <w:pStyle w:val="Strong1"/>
        <w:ind w:left="144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0C7DE0D" w14:textId="4271087D" w:rsidR="004B726A" w:rsidRPr="007C10EF" w:rsidRDefault="004B726A" w:rsidP="00060CBE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t>Create a copy of these files, as a backup in case of any issues with editing.</w:t>
      </w: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Do not skip this step.</w:t>
      </w:r>
    </w:p>
    <w:p w14:paraId="2E9E56FD" w14:textId="6A54F363" w:rsidR="004B726A" w:rsidRDefault="004B726A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Name the files like this, adding the part in &lt;&gt;: 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supplier_markers.csv</w:t>
      </w:r>
      <w:r w:rsidRPr="0058273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&lt;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.bak</w:t>
      </w: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&gt;</w:t>
      </w:r>
      <w:r w:rsidR="00027E8F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  <w:t>(This is so that the file has a name that informs you this is a backup. If we make a mistake, just remove the .bak to access your backup file.)</w:t>
      </w:r>
    </w:p>
    <w:p w14:paraId="39A89C32" w14:textId="77777777" w:rsidR="007C10EF" w:rsidRPr="00E22D87" w:rsidRDefault="007C10EF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</w:pPr>
    </w:p>
    <w:p w14:paraId="51BA31EB" w14:textId="1724CB43" w:rsidR="003A1D80" w:rsidRDefault="003A1D80" w:rsidP="003A1D80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</w:t>
      </w:r>
      <w:r w:rsidR="00027E8F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workbook. Complete any updates or modifications.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A1D80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Find the tables at the end of this section for more about the information you will need to add</w:t>
      </w:r>
      <w: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.</w:t>
      </w:r>
    </w:p>
    <w:p w14:paraId="0B7BFF94" w14:textId="0A3926C2" w:rsidR="004B726A" w:rsidRDefault="00192A51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Save the file as a CSV UTF-8. When the ‘Save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As’,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prompt asks to overwrite the file, click OK.</w:t>
      </w:r>
    </w:p>
    <w:bookmarkEnd w:id="34"/>
    <w:p w14:paraId="087E3225" w14:textId="60F182DC" w:rsidR="00C559C5" w:rsidRPr="00700889" w:rsidRDefault="00192A51" w:rsidP="00700889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Test the changes to the website.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192A51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If things aren’t behaving or looking how you’d expect, see the troubleshooting tips at the end of this section.</w:t>
      </w:r>
    </w:p>
    <w:p w14:paraId="7414FFA1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0BE6810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9D167A" w14:textId="7DBD8149" w:rsidR="0054735A" w:rsidRDefault="0054735A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D1ECD0B" w14:textId="59EE213B" w:rsidR="00B87211" w:rsidRPr="00DD2137" w:rsidRDefault="0054735A" w:rsidP="00B87211">
      <w:pPr>
        <w:rPr>
          <w:rFonts w:eastAsiaTheme="majorEastAsia" w:cstheme="majorBidi"/>
          <w:b/>
          <w:iCs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5CA546EC" w14:textId="78222E05" w:rsidR="00700889" w:rsidRPr="00CC35E1" w:rsidRDefault="001A4146" w:rsidP="00700889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01C1E111" w14:textId="77777777" w:rsidR="007C10EF" w:rsidRDefault="007C10EF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CDEDFB" w14:textId="77777777" w:rsidR="00CC35E1" w:rsidRPr="00E22D87" w:rsidRDefault="00CC35E1" w:rsidP="00CC35E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9EC3E3" w14:textId="0542D666" w:rsidR="004B726A" w:rsidRPr="001A2FFC" w:rsidRDefault="00000000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</w:pPr>
      <w:r>
        <w:rPr>
          <w:noProof/>
        </w:rPr>
        <w:pict w14:anchorId="1F211AAE">
          <v:group id="Group 8" o:spid="_x0000_s2050" style="position:absolute;left:0;text-align:left;margin-left:281.35pt;margin-top:2.6pt;width:236.55pt;height:105.6pt;z-index:251669504;mso-width-relative:margin;mso-height-relative:margin" coordorigin="6295" coordsize="30063,13419" wrapcoords="2057 0 2057 14706 754 15932 -69 16851 -69 21447 21600 21447 21600 16698 17554 14706 17554 0 2057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">
            <v:shape id="Picture 9" o:spid="_x0000_s2051" type="#_x0000_t75" alt="Graphical user interface, text, application, chat or text message&#10;&#10;Description automatically generated" style="position:absolute;left:9381;width:21228;height: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">
              <v:imagedata r:id="rId22" o:title="Graphical user interface, text, application, chat or text message&#10;&#10;Description automatically generated"/>
            </v:shape>
            <v:shape id="Text Box 10" o:spid="_x0000_s2052" type="#_x0000_t202" style="position:absolute;left:6295;top:10450;width:30063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<v:textbox inset="0,0,0,0">
                <w:txbxContent>
                  <w:p w14:paraId="1D742BD8" w14:textId="543C8B96" w:rsidR="004B726A" w:rsidRPr="00E22D87" w:rsidRDefault="004B726A" w:rsidP="004B726A">
                    <w:pPr>
                      <w:pStyle w:val="Caption"/>
                      <w:rPr>
                        <w:color w:val="333333" w:themeColor="accent1"/>
                        <w:sz w:val="23"/>
                        <w:szCs w:val="23"/>
                        <w:shd w:val="clear" w:color="auto" w:fill="FFFFFF"/>
                      </w:rPr>
                    </w:pPr>
                    <w:r w:rsidRPr="00E22D87">
                      <w:rPr>
                        <w:color w:val="333333" w:themeColor="accent1"/>
                      </w:rPr>
                      <w:t xml:space="preserve">Figure </w:t>
                    </w:r>
                    <w:r w:rsidRPr="00E22D87">
                      <w:rPr>
                        <w:color w:val="333333" w:themeColor="accent1"/>
                      </w:rPr>
                      <w:fldChar w:fldCharType="begin"/>
                    </w:r>
                    <w:r w:rsidRPr="00E22D87">
                      <w:rPr>
                        <w:color w:val="333333" w:themeColor="accent1"/>
                      </w:rPr>
                      <w:instrText xml:space="preserve"> SEQ Figure \* ARABIC </w:instrText>
                    </w:r>
                    <w:r w:rsidRPr="00E22D87">
                      <w:rPr>
                        <w:color w:val="333333" w:themeColor="accent1"/>
                      </w:rPr>
                      <w:fldChar w:fldCharType="separate"/>
                    </w:r>
                    <w:r w:rsidR="006D6BDC">
                      <w:rPr>
                        <w:noProof/>
                        <w:color w:val="333333" w:themeColor="accent1"/>
                      </w:rPr>
                      <w:t>3</w:t>
                    </w:r>
                    <w:r w:rsidRPr="00E22D87">
                      <w:rPr>
                        <w:color w:val="333333" w:themeColor="accent1"/>
                      </w:rPr>
                      <w:fldChar w:fldCharType="end"/>
                    </w:r>
                    <w:r w:rsidRPr="00E22D87">
                      <w:rPr>
                        <w:color w:val="333333" w:themeColor="accent1"/>
                      </w:rPr>
                      <w:t xml:space="preserve"> - Select the CSV UTF-8 file type when saving.</w:t>
                    </w:r>
                  </w:p>
                </w:txbxContent>
              </v:textbox>
            </v:shape>
            <w10:wrap type="through"/>
          </v:group>
        </w:pict>
      </w:r>
      <w:r w:rsidR="004B726A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once more. 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t>Save the files.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</w:t>
      </w:r>
      <w:r w:rsidR="006A6F53"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.</w:t>
      </w:r>
      <w:r w:rsidR="004B726A"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xlsx</w:t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file. </w:t>
      </w:r>
      <w:r w:rsidR="004B726A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file again, but this time as a </w:t>
      </w:r>
      <w:r w:rsidR="004B726A" w:rsidRPr="001A2FFC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CSV UTF-8.</w:t>
      </w:r>
    </w:p>
    <w:p w14:paraId="7D959DBB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FD1174D" w14:textId="77777777" w:rsidR="004B726A" w:rsidRPr="00E22D87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4377D54A" w14:textId="77777777" w:rsidR="004B726A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Upload the CSV and xlsx files to the appropriate folder on the website. </w:t>
      </w:r>
    </w:p>
    <w:p w14:paraId="673E5C82" w14:textId="56E7E6BE" w:rsidR="002E0161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  <w:r w:rsidRPr="00582736"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  <w:t>Be sure to overwrite the old files.</w:t>
      </w:r>
    </w:p>
    <w:p w14:paraId="6C5C744D" w14:textId="77777777" w:rsidR="00CC35E1" w:rsidRPr="00582736" w:rsidRDefault="00CC35E1" w:rsidP="001A4146">
      <w:pPr>
        <w:pStyle w:val="Strong1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</w:p>
    <w:p w14:paraId="242E61AA" w14:textId="77777777" w:rsidR="00CC35E1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5E6FE541" w14:textId="4D06885D" w:rsidR="004B726A" w:rsidRPr="00A75B0D" w:rsidRDefault="004B726A" w:rsidP="00CC35E1">
      <w:pPr>
        <w:pStyle w:val="Strong1"/>
        <w:ind w:left="720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A75B0D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>If a cell is missing data, the site will alert you. Make sure all data is complete and as accurate as possible.</w:t>
      </w:r>
    </w:p>
    <w:p w14:paraId="0EAA427D" w14:textId="34C55BB3" w:rsidR="004066D0" w:rsidRDefault="004066D0" w:rsidP="00CC35E1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7EBA66E" w14:textId="77777777" w:rsidR="004066D0" w:rsidRDefault="004066D0" w:rsidP="004066D0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4AA2138E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DF38B5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50D1094" w14:textId="06D95CE6" w:rsidR="00FF4C2D" w:rsidRDefault="00080161" w:rsidP="00080161">
      <w:pPr>
        <w:pStyle w:val="Strong1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 xml:space="preserve">Repeat this process as needed. Be sure to follow the instructions </w:t>
      </w:r>
      <w:r w:rsidR="00C36716"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>closely and</w:t>
      </w:r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 xml:space="preserve"> view the tables in the following section for further clarification.</w:t>
      </w:r>
    </w:p>
    <w:p w14:paraId="76E8F971" w14:textId="77777777" w:rsidR="00FF4C2D" w:rsidRDefault="00FF4C2D" w:rsidP="00080161">
      <w:pPr>
        <w:pStyle w:val="Strong1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</w:p>
    <w:p w14:paraId="0728C648" w14:textId="77777777" w:rsidR="00FF4C2D" w:rsidRPr="00FF4C2D" w:rsidRDefault="00FF4C2D" w:rsidP="00080161">
      <w:pPr>
        <w:pStyle w:val="Strong1"/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</w:pPr>
    </w:p>
    <w:p w14:paraId="01CAC7D1" w14:textId="76493D49" w:rsidR="00FF4C2D" w:rsidRPr="00CC35E1" w:rsidRDefault="00FF4C2D" w:rsidP="00FF4C2D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>
        <w:rPr>
          <w:rStyle w:val="Strong"/>
          <w:color w:val="191919" w:themeColor="accent1" w:themeShade="7F"/>
          <w:sz w:val="36"/>
          <w:szCs w:val="32"/>
          <w:u w:val="none"/>
        </w:rPr>
        <w:t>Important Information About Backups</w:t>
      </w:r>
    </w:p>
    <w:p w14:paraId="29A0ACB4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17293F" w14:textId="62A7C01D" w:rsidR="001A4146" w:rsidRPr="00FF4C2D" w:rsidRDefault="00FF4C2D" w:rsidP="001A4146">
      <w:pPr>
        <w:pStyle w:val="Strong1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F4C2D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When you’re happy with all your changes, and you have tested everything, save the entire ‘</w:t>
      </w:r>
      <w:r w:rsidRPr="0038401C">
        <w:rPr>
          <w:rStyle w:val="Strong"/>
          <w:rFonts w:ascii="Segoe UI" w:hAnsi="Segoe UI"/>
          <w:color w:val="212529"/>
          <w:sz w:val="23"/>
          <w:shd w:val="clear" w:color="auto" w:fill="FFFFFF"/>
        </w:rPr>
        <w:t>files’</w:t>
      </w:r>
      <w:r w:rsidRPr="00FF4C2D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folder to the USB drive. </w:t>
      </w:r>
      <w:r w:rsidR="0038401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The next time you make changes to the site, you can use this folder to </w:t>
      </w:r>
      <w:r w:rsidR="00BF75E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revert</w:t>
      </w:r>
      <w:r w:rsidR="0038401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</w:t>
      </w:r>
      <w:r w:rsidR="00BF75E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to, </w:t>
      </w:r>
      <w:r w:rsidR="0038401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in the case that something isn’t working as expected.</w:t>
      </w:r>
    </w:p>
    <w:p w14:paraId="7AF288FC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25BB4E7" w14:textId="723CA83D" w:rsidR="004066D0" w:rsidRPr="001A4146" w:rsidRDefault="001A4146" w:rsidP="001A4146">
      <w:pPr>
        <w:rPr>
          <w:rStyle w:val="Strong"/>
          <w:rFonts w:ascii="Segoe UI" w:eastAsiaTheme="majorEastAsia" w:hAnsi="Segoe UI" w:cstheme="majorBidi"/>
          <w:b/>
          <w:iCs/>
          <w:color w:val="212529"/>
          <w:sz w:val="23"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890F24D" w14:textId="77777777" w:rsidR="001A4146" w:rsidRPr="00CC35E1" w:rsidRDefault="001A4146" w:rsidP="001A4146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2C362D55" w14:textId="77777777" w:rsidR="00700889" w:rsidRDefault="00700889" w:rsidP="00700889"/>
    <w:p w14:paraId="03B27C84" w14:textId="514CCAD0" w:rsidR="00591088" w:rsidRDefault="00591088" w:rsidP="00591088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3" w:history="1">
        <w:r w:rsidRPr="00591088">
          <w:rPr>
            <w:rStyle w:val="Hyperlink"/>
          </w:rPr>
          <w:t>video guide</w:t>
        </w:r>
      </w:hyperlink>
      <w:r>
        <w:t>.</w:t>
      </w:r>
    </w:p>
    <w:p w14:paraId="3575CF93" w14:textId="08B0A349" w:rsidR="00700889" w:rsidRDefault="00700889" w:rsidP="00700889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700889" w14:paraId="3087229E" w14:textId="77777777" w:rsidTr="00060CBE">
        <w:trPr>
          <w:trHeight w:val="812"/>
        </w:trPr>
        <w:tc>
          <w:tcPr>
            <w:tcW w:w="3328" w:type="dxa"/>
          </w:tcPr>
          <w:p w14:paraId="03A90F00" w14:textId="77777777" w:rsidR="00700889" w:rsidRPr="003F11A4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329" w:type="dxa"/>
          </w:tcPr>
          <w:p w14:paraId="07B12940" w14:textId="77777777" w:rsidR="00700889" w:rsidRPr="003F11A4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329" w:type="dxa"/>
          </w:tcPr>
          <w:p w14:paraId="32884335" w14:textId="77777777" w:rsidR="00700889" w:rsidRPr="003F11A4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700889" w14:paraId="5AC4AFE0" w14:textId="77777777" w:rsidTr="00060CBE">
        <w:trPr>
          <w:trHeight w:val="962"/>
        </w:trPr>
        <w:tc>
          <w:tcPr>
            <w:tcW w:w="3328" w:type="dxa"/>
            <w:vMerge w:val="restart"/>
          </w:tcPr>
          <w:p w14:paraId="4B47E37C" w14:textId="77777777" w:rsidR="00700889" w:rsidRPr="003C39A0" w:rsidRDefault="00700889" w:rsidP="00060CBE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Supplier Map Marker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FEEEEF4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Supplier Name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C51D77D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 know the name of this before you begin.</w:t>
            </w:r>
          </w:p>
        </w:tc>
      </w:tr>
      <w:tr w:rsidR="00700889" w14:paraId="7862D1DF" w14:textId="77777777" w:rsidTr="00060CBE">
        <w:trPr>
          <w:trHeight w:val="413"/>
        </w:trPr>
        <w:tc>
          <w:tcPr>
            <w:tcW w:w="3328" w:type="dxa"/>
            <w:vMerge/>
          </w:tcPr>
          <w:p w14:paraId="469BF992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8C21DAB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Address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  <w:t xml:space="preserve">Name </w:t>
            </w:r>
          </w:p>
          <w:p w14:paraId="79F91BD5" w14:textId="77777777" w:rsidR="00700889" w:rsidRPr="003F11A4" w:rsidRDefault="00700889" w:rsidP="00060CBE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4ADBE1A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6361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Information available on supplier site or Google Maps</w:t>
            </w:r>
          </w:p>
        </w:tc>
      </w:tr>
      <w:tr w:rsidR="00700889" w14:paraId="0211FF13" w14:textId="77777777" w:rsidTr="00060CBE">
        <w:trPr>
          <w:trHeight w:val="287"/>
        </w:trPr>
        <w:tc>
          <w:tcPr>
            <w:tcW w:w="3328" w:type="dxa"/>
            <w:vMerge/>
          </w:tcPr>
          <w:p w14:paraId="021A3D78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3B4D5F9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Coordinates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0B817FD7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Right click pin on google maps search and copy the Lat,Long coordinates AS IS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ab/>
            </w:r>
          </w:p>
        </w:tc>
      </w:tr>
      <w:tr w:rsidR="00700889" w14:paraId="5174203F" w14:textId="77777777" w:rsidTr="00060CBE">
        <w:trPr>
          <w:trHeight w:val="402"/>
        </w:trPr>
        <w:tc>
          <w:tcPr>
            <w:tcW w:w="3328" w:type="dxa"/>
            <w:vMerge/>
          </w:tcPr>
          <w:p w14:paraId="07733693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A01617F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2062988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Simple list of ingredients or product category supplied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700889" w14:paraId="687EDB00" w14:textId="77777777" w:rsidTr="00060CBE">
        <w:trPr>
          <w:trHeight w:val="287"/>
        </w:trPr>
        <w:tc>
          <w:tcPr>
            <w:tcW w:w="3328" w:type="dxa"/>
            <w:vMerge/>
          </w:tcPr>
          <w:p w14:paraId="6F05E28E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FD16157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Description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E9014E8" w14:textId="49C929FE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From the site, or in our own words.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br/>
              <w:t>K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eep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to 1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 simple paragraph.</w:t>
            </w:r>
          </w:p>
        </w:tc>
      </w:tr>
      <w:tr w:rsidR="00700889" w14:paraId="431B6F88" w14:textId="77777777" w:rsidTr="00060CBE">
        <w:trPr>
          <w:trHeight w:val="368"/>
        </w:trPr>
        <w:tc>
          <w:tcPr>
            <w:tcW w:w="3328" w:type="dxa"/>
            <w:vMerge/>
          </w:tcPr>
          <w:p w14:paraId="65A47D38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64AE99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Name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1B8B1AF2" w14:textId="5654B39B" w:rsidR="00700889" w:rsidRPr="003C39A0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Choose any image you want to use. You MUST save the file as a JPG.</w:t>
            </w:r>
          </w:p>
          <w:p w14:paraId="42957707" w14:textId="77777777" w:rsidR="00700889" w:rsidRPr="007C10EF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it as something like: fredrichs.jpg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7B041B76" w14:textId="3DCF0394" w:rsidR="00700889" w:rsidRPr="007C10EF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 the "images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proofErr w:type="spellStart"/>
            <w:r w:rsidR="00424042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feedbc</w:t>
            </w:r>
            <w:proofErr w:type="spellEnd"/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" folder of this project.</w:t>
            </w:r>
          </w:p>
          <w:p w14:paraId="679E687D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On the Excel sheet, simply type the name: fredrichs</w:t>
            </w:r>
          </w:p>
        </w:tc>
      </w:tr>
      <w:tr w:rsidR="00700889" w14:paraId="39240E6D" w14:textId="77777777" w:rsidTr="00060CBE">
        <w:trPr>
          <w:trHeight w:val="388"/>
        </w:trPr>
        <w:tc>
          <w:tcPr>
            <w:tcW w:w="3328" w:type="dxa"/>
            <w:vMerge/>
          </w:tcPr>
          <w:p w14:paraId="0E92925F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805F173" w14:textId="77777777" w:rsidR="00700889" w:rsidRPr="003C39A0" w:rsidRDefault="00700889" w:rsidP="00060CBE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Description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br/>
            </w:r>
          </w:p>
          <w:p w14:paraId="070C7F54" w14:textId="77777777" w:rsidR="00700889" w:rsidRPr="007C10EF" w:rsidRDefault="00700889" w:rsidP="00060CBE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057D75FD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Accessibility Feature: The description of the image that screen readers will use</w:t>
            </w:r>
          </w:p>
        </w:tc>
      </w:tr>
      <w:tr w:rsidR="00700889" w14:paraId="1117C0EE" w14:textId="77777777" w:rsidTr="00060CBE">
        <w:trPr>
          <w:trHeight w:val="318"/>
        </w:trPr>
        <w:tc>
          <w:tcPr>
            <w:tcW w:w="3328" w:type="dxa"/>
            <w:vMerge/>
            <w:tcBorders>
              <w:bottom w:val="single" w:sz="4" w:space="0" w:color="auto"/>
            </w:tcBorders>
          </w:tcPr>
          <w:p w14:paraId="374A492F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37E664E5" w14:textId="77777777" w:rsidR="00700889" w:rsidRPr="003C39A0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     Supplier Site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CB97059" w14:textId="77777777" w:rsidR="00700889" w:rsidRDefault="007008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to keep track of where the supplier information is from.</w:t>
            </w:r>
          </w:p>
        </w:tc>
      </w:tr>
    </w:tbl>
    <w:p w14:paraId="025C16E8" w14:textId="64F75D93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3294"/>
        <w:gridCol w:w="3295"/>
        <w:gridCol w:w="3297"/>
      </w:tblGrid>
      <w:tr w:rsidR="00591088" w:rsidRPr="003F11A4" w14:paraId="02FA1DD4" w14:textId="77777777" w:rsidTr="0034401D">
        <w:trPr>
          <w:trHeight w:val="718"/>
        </w:trPr>
        <w:tc>
          <w:tcPr>
            <w:tcW w:w="3294" w:type="dxa"/>
            <w:tcBorders>
              <w:bottom w:val="single" w:sz="4" w:space="0" w:color="auto"/>
            </w:tcBorders>
          </w:tcPr>
          <w:p w14:paraId="6E25368F" w14:textId="77777777" w:rsidR="00591088" w:rsidRPr="003F11A4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295" w:type="dxa"/>
          </w:tcPr>
          <w:p w14:paraId="24AB10B9" w14:textId="77777777" w:rsidR="00591088" w:rsidRPr="003F11A4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295" w:type="dxa"/>
          </w:tcPr>
          <w:p w14:paraId="51AD5DF3" w14:textId="77777777" w:rsidR="00591088" w:rsidRPr="003F11A4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591088" w14:paraId="760E29C5" w14:textId="77777777" w:rsidTr="0034401D">
        <w:trPr>
          <w:trHeight w:val="628"/>
        </w:trPr>
        <w:tc>
          <w:tcPr>
            <w:tcW w:w="3294" w:type="dxa"/>
            <w:vMerge w:val="restart"/>
            <w:tcBorders>
              <w:top w:val="single" w:sz="4" w:space="0" w:color="auto"/>
            </w:tcBorders>
          </w:tcPr>
          <w:p w14:paraId="50570CBB" w14:textId="77777777" w:rsidR="00591088" w:rsidRPr="003C39A0" w:rsidRDefault="00591088" w:rsidP="00060CBE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 xml:space="preserve">Menu </w:t>
            </w:r>
            <w:r w:rsidRPr="001F0572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Items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36903D0D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Item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Name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5682E168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 w:rsidRPr="00BC00FB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his is the name of the item on the menu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591088" w14:paraId="052419D7" w14:textId="77777777" w:rsidTr="0034401D">
        <w:trPr>
          <w:trHeight w:val="365"/>
        </w:trPr>
        <w:tc>
          <w:tcPr>
            <w:tcW w:w="3294" w:type="dxa"/>
            <w:vMerge/>
          </w:tcPr>
          <w:p w14:paraId="1865665A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1440DF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Ingredients</w:t>
            </w:r>
          </w:p>
          <w:p w14:paraId="75096AFF" w14:textId="77777777" w:rsidR="00591088" w:rsidRPr="003F11A4" w:rsidRDefault="00591088" w:rsidP="00060CBE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5ABD7D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the list of ingredients that make up this food item.</w:t>
            </w:r>
          </w:p>
        </w:tc>
      </w:tr>
      <w:tr w:rsidR="00591088" w14:paraId="1529AF27" w14:textId="77777777" w:rsidTr="0034401D">
        <w:trPr>
          <w:trHeight w:val="254"/>
        </w:trPr>
        <w:tc>
          <w:tcPr>
            <w:tcW w:w="3294" w:type="dxa"/>
            <w:vMerge/>
          </w:tcPr>
          <w:p w14:paraId="54FFEDC6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951A642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Allergens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31DB15B" w14:textId="28C8A2E0" w:rsidR="00591088" w:rsidRPr="00591088" w:rsidRDefault="00591088" w:rsidP="00591088">
            <w:pPr>
              <w:spacing w:after="200" w:line="276" w:lineRule="auto"/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List any </w:t>
            </w:r>
            <w:hyperlink r:id="rId24" w:history="1">
              <w:r w:rsidRPr="00591088">
                <w:rPr>
                  <w:rStyle w:val="Hyperlink"/>
                  <w:rFonts w:eastAsiaTheme="majorEastAsia" w:cstheme="majorBidi"/>
                  <w:bCs/>
                  <w:iCs/>
                  <w:shd w:val="clear" w:color="auto" w:fill="FFFFFF"/>
                </w:rPr>
                <w:t>priority allergens</w:t>
              </w:r>
            </w:hyperlink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found in this food item/ingredients.</w:t>
            </w:r>
          </w:p>
        </w:tc>
      </w:tr>
      <w:tr w:rsidR="00591088" w14:paraId="392156BE" w14:textId="77777777" w:rsidTr="0034401D">
        <w:trPr>
          <w:trHeight w:val="355"/>
        </w:trPr>
        <w:tc>
          <w:tcPr>
            <w:tcW w:w="3294" w:type="dxa"/>
            <w:vMerge/>
          </w:tcPr>
          <w:p w14:paraId="7B311C64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61B357F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Local 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CE004B4" w14:textId="4D19B0F0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Simple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comma separated 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list of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locally supplied ingredients if there are any.</w:t>
            </w:r>
          </w:p>
        </w:tc>
      </w:tr>
      <w:tr w:rsidR="00591088" w14:paraId="542B1442" w14:textId="77777777" w:rsidTr="0034401D">
        <w:trPr>
          <w:trHeight w:val="254"/>
        </w:trPr>
        <w:tc>
          <w:tcPr>
            <w:tcW w:w="3294" w:type="dxa"/>
            <w:vMerge/>
          </w:tcPr>
          <w:p w14:paraId="4F09797C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986684F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Diet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45C6581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will be a comma separated list of abbreviations that specify if this food complies with a special diet type.</w:t>
            </w:r>
          </w:p>
          <w:p w14:paraId="17AEF8A8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2E860300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VEG = vegetarian</w:t>
            </w:r>
          </w:p>
          <w:p w14:paraId="662DD2CA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VGN = vegan</w:t>
            </w:r>
          </w:p>
          <w:p w14:paraId="06FC8DA4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 = gluten free</w:t>
            </w:r>
          </w:p>
          <w:p w14:paraId="21D28287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GFO = gluten free options</w:t>
            </w:r>
          </w:p>
          <w:p w14:paraId="23E6467E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DF = dairy free</w:t>
            </w:r>
          </w:p>
        </w:tc>
      </w:tr>
      <w:tr w:rsidR="00591088" w14:paraId="237593C9" w14:textId="77777777" w:rsidTr="0034401D">
        <w:trPr>
          <w:trHeight w:val="325"/>
        </w:trPr>
        <w:tc>
          <w:tcPr>
            <w:tcW w:w="3294" w:type="dxa"/>
            <w:vMerge/>
            <w:tcBorders>
              <w:bottom w:val="single" w:sz="4" w:space="0" w:color="auto"/>
            </w:tcBorders>
          </w:tcPr>
          <w:p w14:paraId="13B50291" w14:textId="77777777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2303F4E" w14:textId="77777777" w:rsidR="00591088" w:rsidRPr="003C39A0" w:rsidRDefault="00591088" w:rsidP="00060CBE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Nutrition Label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FF969E1" w14:textId="1FC50CF0" w:rsidR="00591088" w:rsidRPr="003C39A0" w:rsidRDefault="00746A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E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xport a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Standard Format English</w:t>
            </w:r>
            <w:r w:rsidR="00591088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4.8cmX6.31cm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label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in MenuSano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Disable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allergens, dietary, and ingredients.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0E5FAEB7" w14:textId="579FCF76" w:rsidR="00591088" w:rsidRPr="007C10EF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Save it as something like: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waffle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s.jpg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”.</w:t>
            </w:r>
          </w:p>
          <w:p w14:paraId="2E830BCD" w14:textId="5F50F559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the 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images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NutritionLabels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folder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of this project.</w:t>
            </w:r>
          </w:p>
          <w:p w14:paraId="212DCF40" w14:textId="77777777" w:rsidR="00746A89" w:rsidRDefault="00746A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765E8733" w14:textId="36F86AF9" w:rsidR="00746A89" w:rsidRDefault="00746A89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On the Excel sheet, simply type the name: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“waffles”.</w:t>
            </w:r>
          </w:p>
        </w:tc>
      </w:tr>
      <w:tr w:rsidR="00591088" w14:paraId="26EB0C39" w14:textId="77777777" w:rsidTr="0034401D">
        <w:trPr>
          <w:trHeight w:val="96"/>
        </w:trPr>
        <w:tc>
          <w:tcPr>
            <w:tcW w:w="988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B33AFE" w14:textId="538FA9DA" w:rsidR="00591088" w:rsidRDefault="00591088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</w:tbl>
    <w:p w14:paraId="21E7753C" w14:textId="77777777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p w14:paraId="22569312" w14:textId="75084EDA" w:rsidR="0007005B" w:rsidRPr="003C16C2" w:rsidRDefault="00700889" w:rsidP="0007005B">
      <w:pPr>
        <w:pStyle w:val="Title"/>
        <w:pBdr>
          <w:bottom w:val="single" w:sz="4" w:space="1" w:color="auto"/>
        </w:pBdr>
        <w:rPr>
          <w:color w:val="000000" w:themeColor="text1"/>
        </w:rPr>
      </w:pPr>
      <w: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  <w:br w:type="page"/>
      </w:r>
      <w:bookmarkStart w:id="35" w:name="_Toc133183278"/>
      <w:r w:rsidR="0007005B">
        <w:rPr>
          <w:rStyle w:val="Strong"/>
          <w:color w:val="000000" w:themeColor="text1"/>
          <w:sz w:val="44"/>
        </w:rPr>
        <w:lastRenderedPageBreak/>
        <w:t>Troubleshooting</w:t>
      </w:r>
      <w:bookmarkEnd w:id="35"/>
      <w:r w:rsidR="0007005B">
        <w:rPr>
          <w:rStyle w:val="Strong"/>
          <w:color w:val="000000" w:themeColor="text1"/>
          <w:sz w:val="44"/>
        </w:rPr>
        <w:t xml:space="preserve"> </w:t>
      </w:r>
    </w:p>
    <w:p w14:paraId="2F814B87" w14:textId="77777777" w:rsidR="0007005B" w:rsidRDefault="0007005B" w:rsidP="00F35F45">
      <w:pPr>
        <w:ind w:firstLine="720"/>
      </w:pPr>
    </w:p>
    <w:p w14:paraId="347C6E5E" w14:textId="69E273CC" w:rsidR="00F35F45" w:rsidRDefault="00F35F45" w:rsidP="00F35F45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5" w:history="1">
        <w:r w:rsidRPr="00591088">
          <w:rPr>
            <w:rStyle w:val="Hyperlink"/>
          </w:rPr>
          <w:t>video guide</w:t>
        </w:r>
      </w:hyperlink>
      <w:r>
        <w:t>.</w:t>
      </w:r>
    </w:p>
    <w:p w14:paraId="24A2D2BC" w14:textId="77777777" w:rsidR="00F35F45" w:rsidRDefault="00F35F45" w:rsidP="00F35F45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F35F45" w14:paraId="6282A76A" w14:textId="77777777" w:rsidTr="00060CBE">
        <w:trPr>
          <w:trHeight w:val="812"/>
        </w:trPr>
        <w:tc>
          <w:tcPr>
            <w:tcW w:w="3328" w:type="dxa"/>
          </w:tcPr>
          <w:p w14:paraId="157B2DD2" w14:textId="7D3A6233" w:rsidR="00F35F45" w:rsidRPr="003F11A4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Issue</w:t>
            </w:r>
          </w:p>
        </w:tc>
        <w:tc>
          <w:tcPr>
            <w:tcW w:w="3329" w:type="dxa"/>
          </w:tcPr>
          <w:p w14:paraId="31999B9E" w14:textId="7D6E37FD" w:rsidR="00F35F45" w:rsidRPr="003F11A4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Cause </w:t>
            </w:r>
          </w:p>
        </w:tc>
        <w:tc>
          <w:tcPr>
            <w:tcW w:w="3329" w:type="dxa"/>
          </w:tcPr>
          <w:p w14:paraId="6CF3DD6E" w14:textId="7AC73740" w:rsidR="00F35F45" w:rsidRPr="003F11A4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Solution Instructions</w:t>
            </w:r>
          </w:p>
        </w:tc>
      </w:tr>
      <w:tr w:rsidR="00F35F45" w14:paraId="13D5CEE7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95D816C" w14:textId="03E4D914" w:rsidR="00F35F45" w:rsidRPr="003C39A0" w:rsidRDefault="00AF64F1" w:rsidP="00060CBE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 map loads with an error stating that there is a cell at row X in column Y which requires data.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3AE600" w14:textId="662FD8D5" w:rsidR="00F35F45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You left a blank column or row of data when editing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9658B5" w14:textId="43C32F47" w:rsidR="00F35F45" w:rsidRDefault="00F35F45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</w:t>
            </w:r>
            <w:r w:rsid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add the missing data or restore to the most recent backup file.</w:t>
            </w:r>
          </w:p>
        </w:tc>
      </w:tr>
      <w:tr w:rsidR="00FC5667" w14:paraId="0804720B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273CFA4" w14:textId="59D1F77D" w:rsidR="00FC5667" w:rsidRPr="00AF64F1" w:rsidRDefault="00FC5667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There is an empty legend item at the bottom of the list.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6FF1AA01" w14:textId="75703B83" w:rsidR="00FC5667" w:rsidRDefault="00FC5667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There is an empty row at the bottom of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13E9FE" w14:textId="4D73EE76" w:rsidR="00FC5667" w:rsidRDefault="00FC5667" w:rsidP="00060CBE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Highlight the extra cell – right click and select delete. This will clear the empty row completely.</w:t>
            </w:r>
          </w:p>
        </w:tc>
      </w:tr>
      <w:tr w:rsidR="00AF64F1" w14:paraId="34353D0B" w14:textId="77777777" w:rsidTr="0007005B">
        <w:trPr>
          <w:trHeight w:val="413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C6F41C6" w14:textId="662F540E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here is description text showing up in the map legend.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75CA5B1" w14:textId="11154C94" w:rsidR="00AF64F1" w:rsidRPr="00AF64F1" w:rsidRDefault="00AF64F1" w:rsidP="00AF64F1">
            <w:pPr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  <w:t>The text in the description column of the last working supplier has an ‘enter’ in it, making it more than one paragraph.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84D2FF3" w14:textId="64CD2E50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Check the description of the last working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supplier </w:t>
            </w: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row. Make sure this is one paragraph and does not contain any ‘enter’ characters. Otherwise restore the most recent backup file.</w:t>
            </w:r>
          </w:p>
        </w:tc>
      </w:tr>
      <w:tr w:rsidR="00AF64F1" w14:paraId="760B9BA6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9739893" w14:textId="59B358DD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I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’ve</w:t>
            </w: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added a </w:t>
            </w:r>
            <w:proofErr w:type="gramStart"/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supplier</w:t>
            </w:r>
            <w:proofErr w:type="gramEnd"/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but the image doesn’t appear.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2B1277A" w14:textId="703944C6" w:rsidR="00080161" w:rsidRPr="003C39A0" w:rsidRDefault="0008016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The image name doesn’t match, the image is the wrong type, or the image is not in the right folder.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14458B3" w14:textId="2185F4E6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the image with a simple lowercase name. Make sure it is a .jpg image, and that it is moved to the correct website folder.</w:t>
            </w:r>
          </w:p>
        </w:tc>
      </w:tr>
      <w:tr w:rsidR="00AF64F1" w14:paraId="48EA2998" w14:textId="77777777" w:rsidTr="0007005B">
        <w:trPr>
          <w:trHeight w:val="402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65F1A3A" w14:textId="13DF626E" w:rsidR="00AF64F1" w:rsidRDefault="00DA094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 order of the menu sections is wrong.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97E04B3" w14:textId="106330E0" w:rsidR="00AF64F1" w:rsidRPr="003C39A0" w:rsidRDefault="00DA094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You haven’t loaded the page in </w:t>
            </w:r>
            <w:r w:rsidR="00816B97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a while</w:t>
            </w: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873ADD" w14:textId="41FA5A24" w:rsidR="00AF64F1" w:rsidRDefault="00DA094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Refresh the page after a few minutes and the order will change</w:t>
            </w:r>
            <w:r w:rsidR="00816B97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AF64F1" w14:paraId="08A71A15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5A4A890E" w14:textId="270EDEFB" w:rsidR="00AF64F1" w:rsidRPr="00816B97" w:rsidRDefault="00816B97" w:rsidP="00AF64F1">
            <w:pPr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An alert pops up whenever I load a menu page.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878B9F2" w14:textId="417FCA83" w:rsidR="00AF64F1" w:rsidRPr="003C39A0" w:rsidRDefault="00816B97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There is an empty cell in the workbook.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A826D47" w14:textId="78F5B965" w:rsidR="00AF64F1" w:rsidRDefault="00816B9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Review the information in the </w:t>
            </w:r>
            <w:proofErr w:type="gramStart"/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alert, and</w:t>
            </w:r>
            <w:proofErr w:type="gramEnd"/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add information to any empty cells in the workbook.</w:t>
            </w:r>
          </w:p>
        </w:tc>
      </w:tr>
      <w:tr w:rsidR="00AF64F1" w14:paraId="5F721928" w14:textId="77777777" w:rsidTr="0007005B">
        <w:trPr>
          <w:trHeight w:val="36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DA05094" w14:textId="288C4F1E" w:rsidR="00AF64F1" w:rsidRDefault="00341A8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lastRenderedPageBreak/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 menu items aren’t loading in at all after a few items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A3FF30A" w14:textId="38A4952A" w:rsidR="00AF64F1" w:rsidRPr="00341A87" w:rsidRDefault="00341A87" w:rsidP="00AF64F1">
            <w:pPr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</w:pPr>
            <w:r w:rsidRPr="00341A87"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  <w:t>There is likely a cell in the last column filled</w:t>
            </w:r>
            <w:r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  <w:t xml:space="preserve"> on one of the menu files.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3E6C652C" w14:textId="28B3D0C5" w:rsidR="00AF64F1" w:rsidRPr="00341A87" w:rsidRDefault="00341A8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The last column </w:t>
            </w:r>
            <w:r>
              <w:rPr>
                <w:rStyle w:val="Strong"/>
                <w:rFonts w:ascii="Segoe UI" w:eastAsiaTheme="majorEastAsia" w:hAnsi="Segoe UI" w:cstheme="majorBidi"/>
                <w:b/>
                <w:iCs/>
                <w:color w:val="212529"/>
                <w:sz w:val="23"/>
                <w:shd w:val="clear" w:color="auto" w:fill="FFFFFF"/>
              </w:rPr>
              <w:t>must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remain empty. Be sure to clear any filled cells and save the .xlsx and .CSV again.</w:t>
            </w:r>
          </w:p>
        </w:tc>
      </w:tr>
      <w:tr w:rsidR="00AF64F1" w14:paraId="4E7B6F6A" w14:textId="77777777" w:rsidTr="0007005B">
        <w:trPr>
          <w:trHeight w:val="38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73BFB02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4D115790" w14:textId="77777777" w:rsidR="00AF64F1" w:rsidRPr="007C10EF" w:rsidRDefault="00AF64F1" w:rsidP="00AF64F1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D591B5C" w14:textId="56A24AFD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14187440" w14:textId="77777777" w:rsidTr="0007005B">
        <w:trPr>
          <w:trHeight w:val="31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06E0AEC" w14:textId="3D2F6D78" w:rsidR="00AF64F1" w:rsidRDefault="00341A8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</w:t>
            </w:r>
            <w:r>
              <w:rPr>
                <w:rStyle w:val="Strong"/>
                <w:rFonts w:eastAsiaTheme="majorEastAsia" w:cstheme="majorBidi"/>
                <w:bCs/>
                <w:iCs/>
                <w:sz w:val="23"/>
                <w:shd w:val="clear" w:color="auto" w:fill="FFFFFF"/>
              </w:rPr>
              <w:t>dd your own here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48A602A2" w14:textId="0E5AFB55" w:rsidR="00AF64F1" w:rsidRPr="003C39A0" w:rsidRDefault="00341A8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…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BFE748" w14:textId="3D99C0B7" w:rsidR="00AF64F1" w:rsidRDefault="00341A87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…</w:t>
            </w:r>
          </w:p>
        </w:tc>
      </w:tr>
      <w:bookmarkEnd w:id="32"/>
      <w:bookmarkEnd w:id="33"/>
    </w:tbl>
    <w:p w14:paraId="1DEDB2DB" w14:textId="77777777" w:rsidR="00080161" w:rsidRDefault="00080161">
      <w:pPr>
        <w:rPr>
          <w:color w:val="000000" w:themeColor="text1"/>
        </w:rPr>
      </w:pPr>
    </w:p>
    <w:p w14:paraId="62E055A6" w14:textId="3F7245D4" w:rsidR="00080161" w:rsidRDefault="00080161">
      <w:pPr>
        <w:rPr>
          <w:rFonts w:asciiTheme="majorHAnsi" w:hAnsiTheme="majorHAnsi"/>
          <w:caps/>
          <w:color w:val="000000" w:themeColor="text1"/>
          <w:sz w:val="44"/>
          <w:szCs w:val="36"/>
        </w:rPr>
      </w:pPr>
      <w:r>
        <w:rPr>
          <w:color w:val="000000" w:themeColor="text1"/>
        </w:rPr>
        <w:br w:type="page"/>
      </w:r>
    </w:p>
    <w:p w14:paraId="71992DD5" w14:textId="5A50A53F" w:rsidR="003317CC" w:rsidRPr="003317CC" w:rsidRDefault="00EA2830" w:rsidP="003317CC">
      <w:pPr>
        <w:pStyle w:val="Title"/>
        <w:pBdr>
          <w:bottom w:val="single" w:sz="4" w:space="1" w:color="auto"/>
        </w:pBdr>
        <w:jc w:val="left"/>
        <w:rPr>
          <w:rFonts w:ascii="Calibri" w:eastAsia="Times New Roman" w:hAnsi="Calibri" w:cs="Calibri"/>
          <w:color w:val="000000"/>
          <w:sz w:val="22"/>
          <w:szCs w:val="22"/>
          <w:lang w:val="en-CA" w:eastAsia="en-CA"/>
        </w:rPr>
      </w:pPr>
      <w:bookmarkStart w:id="36" w:name="_Toc133183279"/>
      <w:r>
        <w:rPr>
          <w:color w:val="000000" w:themeColor="text1"/>
        </w:rPr>
        <w:lastRenderedPageBreak/>
        <w:t>Resources</w:t>
      </w:r>
      <w:bookmarkEnd w:id="36"/>
    </w:p>
    <w:p w14:paraId="5724DF63" w14:textId="1B9CB235" w:rsidR="009C56A9" w:rsidRPr="00AF4523" w:rsidRDefault="00AF4523" w:rsidP="009C56A9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u w:val="single"/>
          <w:lang w:val="en-CA" w:eastAsia="en-CA"/>
        </w:rPr>
      </w:pPr>
      <w:r w:rsidRPr="00AF4523">
        <w:rPr>
          <w:rFonts w:eastAsia="Times New Roman"/>
          <w:color w:val="000000"/>
          <w:sz w:val="24"/>
          <w:szCs w:val="24"/>
          <w:u w:val="single"/>
          <w:lang w:val="en-CA" w:eastAsia="en-CA"/>
        </w:rPr>
        <w:t>For Demo:</w:t>
      </w:r>
    </w:p>
    <w:p w14:paraId="0839DECC" w14:textId="05B3E614" w:rsidR="00AF4523" w:rsidRDefault="00AF4523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Start:</w:t>
      </w: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hyperlink r:id="rId26" w:history="1">
        <w:r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http://127.0.0.1:3000/index.html</w:t>
        </w:r>
      </w:hyperlink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(Index at Internal Server)</w:t>
      </w:r>
    </w:p>
    <w:p w14:paraId="618E3400" w14:textId="68C689DE" w:rsidR="00AF4523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Food Services 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Order Online</w:t>
      </w: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 Platform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: </w:t>
      </w:r>
      <w:hyperlink r:id="rId27" w:history="1">
        <w:r w:rsidR="00AF4523" w:rsidRPr="00AF4523">
          <w:rPr>
            <w:rStyle w:val="Hyperlink"/>
            <w:rFonts w:eastAsia="Times New Roman"/>
            <w:sz w:val="24"/>
            <w:szCs w:val="24"/>
            <w:lang w:val="en-CA" w:eastAsia="en-CA"/>
          </w:rPr>
          <w:t>https://order.viu.ca/2050/7779</w:t>
        </w:r>
      </w:hyperlink>
      <w:r w:rsidR="00AF4523" w:rsidRPr="00AF4523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23A4085B" w14:textId="4A64D8E5" w:rsidR="00011274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2915F4A8" w14:textId="77777777" w:rsidR="004D4A8A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28" w:history="1">
        <w:r w:rsidR="004D4A8A"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https://www.w3schools.com/jsref/event_onclick.asp</w:t>
        </w:r>
      </w:hyperlink>
      <w:r w:rsidR="004D4A8A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19E1A475" w14:textId="0F92E035" w:rsidR="00D8555E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29" w:history="1">
        <w:r w:rsidR="004D4A8A" w:rsidRPr="003C3150">
          <w:rPr>
            <w:rStyle w:val="Hyperlink"/>
            <w:rFonts w:eastAsia="Times New Roman"/>
            <w:sz w:val="24"/>
            <w:szCs w:val="24"/>
            <w:lang w:val="en-CA" w:eastAsia="en-CA"/>
          </w:rPr>
          <w:t>https://developers.google.com/maps/documentation/javascript/advanced-markers/start</w:t>
        </w:r>
      </w:hyperlink>
    </w:p>
    <w:p w14:paraId="378C5214" w14:textId="77777777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CE63C4B" w14:textId="11DE1C79" w:rsidR="00011274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hyperlink r:id="rId30" w:history="1">
        <w:r w:rsidR="00011274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Alternate to Google Maps</w:t>
        </w:r>
      </w:hyperlink>
    </w:p>
    <w:p w14:paraId="4575A169" w14:textId="53C32138" w:rsidR="00D8555E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1" w:history="1">
        <w:r w:rsidR="00D8555E" w:rsidRPr="00D8555E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Google Cloud Platform</w:t>
        </w:r>
      </w:hyperlink>
    </w:p>
    <w:p w14:paraId="7FDE4A64" w14:textId="10ECDBB5" w:rsidR="00AC2C6F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2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Generate an API key (video)</w:t>
        </w:r>
      </w:hyperlink>
    </w:p>
    <w:p w14:paraId="4AF53D81" w14:textId="0F29C952" w:rsidR="00FB3F40" w:rsidRDefault="00000000" w:rsidP="00FB3F40">
      <w:pPr>
        <w:shd w:val="clear" w:color="auto" w:fill="FFFFFF"/>
        <w:spacing w:after="0" w:line="550" w:lineRule="atLeast"/>
        <w:ind w:left="720" w:right="75" w:hanging="720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3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Restrict/Generate an API Key (Google Doc)</w:t>
        </w:r>
      </w:hyperlink>
    </w:p>
    <w:p w14:paraId="0A2D8F2F" w14:textId="728B6759" w:rsidR="00FB3F40" w:rsidRDefault="00000000" w:rsidP="00FB3F40">
      <w:pPr>
        <w:shd w:val="clear" w:color="auto" w:fill="FFFFFF"/>
        <w:spacing w:after="0" w:line="550" w:lineRule="atLeast"/>
        <w:ind w:right="75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4" w:history="1">
        <w:r w:rsidR="00FB3F40" w:rsidRPr="00FB3F4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Scalefusion MDM</w:t>
        </w:r>
      </w:hyperlink>
    </w:p>
    <w:p w14:paraId="6908AAE7" w14:textId="0A7D3704" w:rsidR="000F52CB" w:rsidRPr="00FB3F40" w:rsidRDefault="00000000" w:rsidP="00FB3F40">
      <w:pPr>
        <w:shd w:val="clear" w:color="auto" w:fill="FFFFFF"/>
        <w:spacing w:after="0" w:line="550" w:lineRule="atLeast"/>
        <w:ind w:right="75"/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</w:pPr>
      <w:hyperlink r:id="rId35" w:history="1">
        <w:r w:rsidR="000F52CB" w:rsidRPr="003C315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https://scalefusion.com/kiosk-lockdown-software</w:t>
        </w:r>
      </w:hyperlink>
      <w:r w:rsidR="000F52CB"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  <w:t xml:space="preserve"> </w:t>
      </w:r>
    </w:p>
    <w:p w14:paraId="3DB1E7F5" w14:textId="3849EA3F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0144C43" w14:textId="65BE8306" w:rsidR="00D8555E" w:rsidRDefault="00D8555E" w:rsidP="004D4A8A">
      <w:pPr>
        <w:shd w:val="clear" w:color="auto" w:fill="FFFFFF"/>
        <w:spacing w:after="0" w:line="550" w:lineRule="atLeast"/>
        <w:ind w:right="75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7448DB18" w14:textId="7F115BCA" w:rsidR="00D8555E" w:rsidRPr="00D8555E" w:rsidRDefault="00000000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6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Tabletop Tablet</w:t>
        </w:r>
      </w:hyperlink>
      <w:r w:rsidR="00FB3F40"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  <w:t xml:space="preserve"> </w:t>
      </w:r>
    </w:p>
    <w:p w14:paraId="602BF315" w14:textId="25176FD3" w:rsidR="00FB3F40" w:rsidRPr="00FB3F40" w:rsidRDefault="00D8555E" w:rsidP="00FB3F40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="00FB3F40">
        <w:rPr>
          <w:rFonts w:eastAsia="Times New Roman"/>
          <w:color w:val="000000"/>
          <w:sz w:val="24"/>
          <w:szCs w:val="24"/>
          <w:lang w:val="en-CA" w:eastAsia="en-CA"/>
        </w:rPr>
        <w:t>Consider script and animation quality on OS version.</w:t>
      </w:r>
    </w:p>
    <w:p w14:paraId="36A954DA" w14:textId="402ED84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Operating System type</w:t>
      </w:r>
    </w:p>
    <w:p w14:paraId="1928F734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Android</w:t>
      </w:r>
    </w:p>
    <w:p w14:paraId="53A04EB8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Operating System Version</w:t>
      </w:r>
    </w:p>
    <w:p w14:paraId="47F8D7F6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7.1 </w:t>
      </w:r>
    </w:p>
    <w:p w14:paraId="3081E085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018F143B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resolution</w:t>
      </w:r>
    </w:p>
    <w:p w14:paraId="6907BA9A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1920 x 1080</w:t>
      </w:r>
    </w:p>
    <w:p w14:paraId="688E955D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104F9E9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size</w:t>
      </w:r>
    </w:p>
    <w:p w14:paraId="12374352" w14:textId="7B17A592" w:rsidR="00D8555E" w:rsidRPr="004D4A8A" w:rsidRDefault="00D8555E" w:rsidP="004D4A8A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43" 10p</w:t>
      </w:r>
      <w:r w:rsidR="004D4A8A">
        <w:rPr>
          <w:rFonts w:eastAsia="Times New Roman"/>
          <w:color w:val="000000"/>
          <w:sz w:val="24"/>
          <w:szCs w:val="24"/>
          <w:lang w:val="en-CA" w:eastAsia="en-CA"/>
        </w:rPr>
        <w:t>t</w:t>
      </w:r>
    </w:p>
    <w:sectPr w:rsidR="00D8555E" w:rsidRPr="004D4A8A" w:rsidSect="001E22D3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61918" w14:textId="77777777" w:rsidR="00EE48D0" w:rsidRDefault="00EE48D0" w:rsidP="00E71C68">
      <w:pPr>
        <w:spacing w:after="0" w:line="240" w:lineRule="auto"/>
      </w:pPr>
      <w:r>
        <w:separator/>
      </w:r>
    </w:p>
  </w:endnote>
  <w:endnote w:type="continuationSeparator" w:id="0">
    <w:p w14:paraId="43F59414" w14:textId="77777777" w:rsidR="00EE48D0" w:rsidRDefault="00EE48D0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E3571" w14:textId="77777777" w:rsidR="00EE48D0" w:rsidRDefault="00EE48D0" w:rsidP="00E71C68">
      <w:pPr>
        <w:spacing w:after="0" w:line="240" w:lineRule="auto"/>
      </w:pPr>
      <w:r>
        <w:separator/>
      </w:r>
    </w:p>
  </w:footnote>
  <w:footnote w:type="continuationSeparator" w:id="0">
    <w:p w14:paraId="33702142" w14:textId="77777777" w:rsidR="00EE48D0" w:rsidRDefault="00EE48D0" w:rsidP="00E71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6117A" w14:textId="6FD3A6E3" w:rsidR="00563A31" w:rsidRDefault="00000000">
    <w:pPr>
      <w:pStyle w:val="Header"/>
    </w:pPr>
    <w:r>
      <w:rPr>
        <w:noProof/>
      </w:rPr>
      <w:pict w14:anchorId="783FA267">
        <v:group id="Group 7" o:spid="_x0000_s1025" style="position:absolute;margin-left:248.1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">
          <v:group id="Group 6" o:spid="_x0000_s102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<v:rect id="Rectangle 7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" fillcolor="white [3212]" stroked="f" strokeweight="3pt">
              <v:fill opacity="0"/>
            </v:rect>
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" path="m,l1462822,r,1014481l638269,407899,,xe" fillcolor="#333 [3204]" stroked="f" strokeweight="3pt">
              <v:path arrowok="t" o:connecttype="custom" o:connectlocs="0,0;146,0;146,102;64,41;0,0" o:connectangles="0,0,0,0,0"/>
            </v:shape>
            <v:rect id="Rectangle 12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" strokecolor="white [3212]" strokeweight="3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1030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" filled="f" stroked="f" strokeweight=".5pt">
            <v:textbox inset=",7.2pt,,7.2pt">
              <w:txbxContent>
                <w:p w14:paraId="2846CFC0" w14:textId="77777777" w:rsidR="00563A31" w:rsidRDefault="00563A31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t>2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697884553"/>
      <w:docPartObj>
        <w:docPartGallery w:val="Page Numbers (Top of Page)"/>
        <w:docPartUnique/>
      </w:docPartObj>
    </w:sdtPr>
    <w:sdtEndPr>
      <w:rPr>
        <w:b/>
        <w:bCs/>
        <w:noProof/>
        <w:color w:val="212529"/>
        <w:spacing w:val="0"/>
      </w:rPr>
    </w:sdtEndPr>
    <w:sdtContent>
      <w:p w14:paraId="2F34ADAE" w14:textId="4405EE75" w:rsidR="007111E1" w:rsidRDefault="007111E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0D8A297" w14:textId="4CD8AB69" w:rsidR="001E22D3" w:rsidRDefault="001E22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1730C"/>
    <w:multiLevelType w:val="hybridMultilevel"/>
    <w:tmpl w:val="D90AE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F525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C2EC7"/>
    <w:multiLevelType w:val="hybridMultilevel"/>
    <w:tmpl w:val="A684BE20"/>
    <w:lvl w:ilvl="0" w:tplc="134CA4DE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E72BC"/>
    <w:multiLevelType w:val="hybridMultilevel"/>
    <w:tmpl w:val="F6FCB6C8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F4BA8"/>
    <w:multiLevelType w:val="hybridMultilevel"/>
    <w:tmpl w:val="7F2657E4"/>
    <w:lvl w:ilvl="0" w:tplc="75D04FC0">
      <w:start w:val="1"/>
      <w:numFmt w:val="lowerLetter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014" w:hanging="360"/>
      </w:pPr>
    </w:lvl>
    <w:lvl w:ilvl="2" w:tplc="1009001B" w:tentative="1">
      <w:start w:val="1"/>
      <w:numFmt w:val="lowerRoman"/>
      <w:lvlText w:val="%3."/>
      <w:lvlJc w:val="right"/>
      <w:pPr>
        <w:ind w:left="1734" w:hanging="180"/>
      </w:pPr>
    </w:lvl>
    <w:lvl w:ilvl="3" w:tplc="1009000F" w:tentative="1">
      <w:start w:val="1"/>
      <w:numFmt w:val="decimal"/>
      <w:lvlText w:val="%4."/>
      <w:lvlJc w:val="left"/>
      <w:pPr>
        <w:ind w:left="2454" w:hanging="360"/>
      </w:pPr>
    </w:lvl>
    <w:lvl w:ilvl="4" w:tplc="10090019" w:tentative="1">
      <w:start w:val="1"/>
      <w:numFmt w:val="lowerLetter"/>
      <w:lvlText w:val="%5."/>
      <w:lvlJc w:val="left"/>
      <w:pPr>
        <w:ind w:left="3174" w:hanging="360"/>
      </w:pPr>
    </w:lvl>
    <w:lvl w:ilvl="5" w:tplc="1009001B" w:tentative="1">
      <w:start w:val="1"/>
      <w:numFmt w:val="lowerRoman"/>
      <w:lvlText w:val="%6."/>
      <w:lvlJc w:val="right"/>
      <w:pPr>
        <w:ind w:left="3894" w:hanging="180"/>
      </w:pPr>
    </w:lvl>
    <w:lvl w:ilvl="6" w:tplc="1009000F" w:tentative="1">
      <w:start w:val="1"/>
      <w:numFmt w:val="decimal"/>
      <w:lvlText w:val="%7."/>
      <w:lvlJc w:val="left"/>
      <w:pPr>
        <w:ind w:left="4614" w:hanging="360"/>
      </w:pPr>
    </w:lvl>
    <w:lvl w:ilvl="7" w:tplc="10090019" w:tentative="1">
      <w:start w:val="1"/>
      <w:numFmt w:val="lowerLetter"/>
      <w:lvlText w:val="%8."/>
      <w:lvlJc w:val="left"/>
      <w:pPr>
        <w:ind w:left="5334" w:hanging="360"/>
      </w:pPr>
    </w:lvl>
    <w:lvl w:ilvl="8" w:tplc="1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2906799A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54A28"/>
    <w:multiLevelType w:val="hybridMultilevel"/>
    <w:tmpl w:val="5DD2C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87017"/>
    <w:multiLevelType w:val="hybridMultilevel"/>
    <w:tmpl w:val="B3AC5AC6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C2431"/>
    <w:multiLevelType w:val="hybridMultilevel"/>
    <w:tmpl w:val="355C76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121A8B"/>
    <w:multiLevelType w:val="hybridMultilevel"/>
    <w:tmpl w:val="1EFC0E6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F81C7E"/>
    <w:multiLevelType w:val="hybridMultilevel"/>
    <w:tmpl w:val="9C4A515E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129B4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F4642"/>
    <w:multiLevelType w:val="hybridMultilevel"/>
    <w:tmpl w:val="399C901C"/>
    <w:lvl w:ilvl="0" w:tplc="29529FF0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46CF4"/>
    <w:multiLevelType w:val="hybridMultilevel"/>
    <w:tmpl w:val="091CD89E"/>
    <w:lvl w:ilvl="0" w:tplc="032606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B3348044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41FB0"/>
    <w:multiLevelType w:val="hybridMultilevel"/>
    <w:tmpl w:val="D2F20C68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354E4CE6">
      <w:start w:val="1"/>
      <w:numFmt w:val="lowerRoman"/>
      <w:lvlText w:val="%3."/>
      <w:lvlJc w:val="right"/>
      <w:pPr>
        <w:ind w:left="889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352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F7528"/>
    <w:multiLevelType w:val="hybridMultilevel"/>
    <w:tmpl w:val="ACEEBAB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04ABC"/>
    <w:multiLevelType w:val="hybridMultilevel"/>
    <w:tmpl w:val="9F52AB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5A007B40"/>
    <w:multiLevelType w:val="hybridMultilevel"/>
    <w:tmpl w:val="B15A5DD8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75D04FC0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FFFFFFFF">
      <w:start w:val="1"/>
      <w:numFmt w:val="lowerRoman"/>
      <w:lvlText w:val="%3."/>
      <w:lvlJc w:val="right"/>
      <w:pPr>
        <w:ind w:left="1172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E0876"/>
    <w:multiLevelType w:val="hybridMultilevel"/>
    <w:tmpl w:val="091CD89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B12E6"/>
    <w:multiLevelType w:val="hybridMultilevel"/>
    <w:tmpl w:val="851E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E6944"/>
    <w:multiLevelType w:val="hybridMultilevel"/>
    <w:tmpl w:val="AE28BAE2"/>
    <w:lvl w:ilvl="0" w:tplc="EDDA60C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280A88"/>
    <w:multiLevelType w:val="hybridMultilevel"/>
    <w:tmpl w:val="629A3462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1031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F60B5"/>
    <w:multiLevelType w:val="hybridMultilevel"/>
    <w:tmpl w:val="010C719A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134CA4DE">
      <w:start w:val="1"/>
      <w:numFmt w:val="lowerLetter"/>
      <w:lvlText w:val="%2."/>
      <w:lvlJc w:val="left"/>
      <w:pPr>
        <w:ind w:left="567" w:hanging="360"/>
      </w:pPr>
      <w:rPr>
        <w:b w:val="0"/>
        <w:bCs w:val="0"/>
        <w:sz w:val="24"/>
        <w:szCs w:val="20"/>
      </w:rPr>
    </w:lvl>
    <w:lvl w:ilvl="2" w:tplc="FFFFFFFF">
      <w:start w:val="1"/>
      <w:numFmt w:val="lowerRoman"/>
      <w:lvlText w:val="%3."/>
      <w:lvlJc w:val="right"/>
      <w:pPr>
        <w:ind w:left="888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0327C5"/>
    <w:multiLevelType w:val="multilevel"/>
    <w:tmpl w:val="8CEE00D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212529"/>
        <w:sz w:val="23"/>
        <w:szCs w:val="23"/>
      </w:rPr>
    </w:lvl>
    <w:lvl w:ilvl="1">
      <w:start w:val="1"/>
      <w:numFmt w:val="lowerLetter"/>
      <w:lvlText w:val="%2)"/>
      <w:lvlJc w:val="left"/>
      <w:pPr>
        <w:ind w:left="501" w:hanging="360"/>
      </w:pPr>
      <w:rPr>
        <w:sz w:val="20"/>
        <w:szCs w:val="20"/>
      </w:rPr>
    </w:lvl>
    <w:lvl w:ilvl="2">
      <w:start w:val="1"/>
      <w:numFmt w:val="lowerRoman"/>
      <w:pStyle w:val="SmallBullet"/>
      <w:lvlText w:val="%3)"/>
      <w:lvlJc w:val="left"/>
      <w:pPr>
        <w:ind w:left="927" w:hanging="360"/>
      </w:pPr>
      <w:rPr>
        <w:b w:val="0"/>
        <w:bCs w:val="0"/>
        <w:sz w:val="20"/>
        <w:szCs w:val="20"/>
      </w:rPr>
    </w:lvl>
    <w:lvl w:ilvl="3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bCs w:val="0"/>
        <w:sz w:val="20"/>
        <w:szCs w:val="16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ind w:left="1919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BB63EE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96D54"/>
    <w:multiLevelType w:val="hybridMultilevel"/>
    <w:tmpl w:val="E208E746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627AED"/>
    <w:multiLevelType w:val="hybridMultilevel"/>
    <w:tmpl w:val="78246B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16594"/>
    <w:multiLevelType w:val="hybridMultilevel"/>
    <w:tmpl w:val="20DCDBBC"/>
    <w:lvl w:ilvl="0" w:tplc="1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733655964">
    <w:abstractNumId w:val="19"/>
  </w:num>
  <w:num w:numId="2" w16cid:durableId="2070960747">
    <w:abstractNumId w:val="24"/>
  </w:num>
  <w:num w:numId="3" w16cid:durableId="451824323">
    <w:abstractNumId w:val="27"/>
  </w:num>
  <w:num w:numId="4" w16cid:durableId="1827932509">
    <w:abstractNumId w:val="28"/>
  </w:num>
  <w:num w:numId="5" w16cid:durableId="1041825897">
    <w:abstractNumId w:val="23"/>
  </w:num>
  <w:num w:numId="6" w16cid:durableId="1146584057">
    <w:abstractNumId w:val="13"/>
  </w:num>
  <w:num w:numId="7" w16cid:durableId="562637309">
    <w:abstractNumId w:val="2"/>
  </w:num>
  <w:num w:numId="8" w16cid:durableId="533545298">
    <w:abstractNumId w:val="5"/>
  </w:num>
  <w:num w:numId="9" w16cid:durableId="293876680">
    <w:abstractNumId w:val="25"/>
  </w:num>
  <w:num w:numId="10" w16cid:durableId="343483138">
    <w:abstractNumId w:val="11"/>
  </w:num>
  <w:num w:numId="11" w16cid:durableId="162936468">
    <w:abstractNumId w:val="1"/>
  </w:num>
  <w:num w:numId="12" w16cid:durableId="1407070224">
    <w:abstractNumId w:val="17"/>
  </w:num>
  <w:num w:numId="13" w16cid:durableId="369494422">
    <w:abstractNumId w:val="14"/>
  </w:num>
  <w:num w:numId="14" w16cid:durableId="1006711680">
    <w:abstractNumId w:val="15"/>
  </w:num>
  <w:num w:numId="15" w16cid:durableId="1917939985">
    <w:abstractNumId w:val="22"/>
  </w:num>
  <w:num w:numId="16" w16cid:durableId="102263429">
    <w:abstractNumId w:val="4"/>
  </w:num>
  <w:num w:numId="17" w16cid:durableId="692727607">
    <w:abstractNumId w:val="9"/>
  </w:num>
  <w:num w:numId="18" w16cid:durableId="1338508173">
    <w:abstractNumId w:val="26"/>
  </w:num>
  <w:num w:numId="19" w16cid:durableId="795684435">
    <w:abstractNumId w:val="10"/>
  </w:num>
  <w:num w:numId="20" w16cid:durableId="1297760626">
    <w:abstractNumId w:val="18"/>
  </w:num>
  <w:num w:numId="21" w16cid:durableId="1442529838">
    <w:abstractNumId w:val="12"/>
  </w:num>
  <w:num w:numId="22" w16cid:durableId="1134522627">
    <w:abstractNumId w:val="7"/>
  </w:num>
  <w:num w:numId="23" w16cid:durableId="314262280">
    <w:abstractNumId w:val="16"/>
  </w:num>
  <w:num w:numId="24" w16cid:durableId="1870869296">
    <w:abstractNumId w:val="21"/>
  </w:num>
  <w:num w:numId="25" w16cid:durableId="1474326105">
    <w:abstractNumId w:val="3"/>
  </w:num>
  <w:num w:numId="26" w16cid:durableId="969361941">
    <w:abstractNumId w:val="20"/>
  </w:num>
  <w:num w:numId="27" w16cid:durableId="1249996187">
    <w:abstractNumId w:val="8"/>
  </w:num>
  <w:num w:numId="28" w16cid:durableId="1630353539">
    <w:abstractNumId w:val="6"/>
  </w:num>
  <w:num w:numId="29" w16cid:durableId="219287419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64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09C7"/>
    <w:rsid w:val="00004130"/>
    <w:rsid w:val="00006D8B"/>
    <w:rsid w:val="00006FB5"/>
    <w:rsid w:val="000101C8"/>
    <w:rsid w:val="00011274"/>
    <w:rsid w:val="00011FF1"/>
    <w:rsid w:val="000168FC"/>
    <w:rsid w:val="0002200E"/>
    <w:rsid w:val="00025B21"/>
    <w:rsid w:val="000270C8"/>
    <w:rsid w:val="00027E8F"/>
    <w:rsid w:val="000305B6"/>
    <w:rsid w:val="00031296"/>
    <w:rsid w:val="0003441C"/>
    <w:rsid w:val="00035273"/>
    <w:rsid w:val="000369E6"/>
    <w:rsid w:val="0004130E"/>
    <w:rsid w:val="000436D7"/>
    <w:rsid w:val="00043CE6"/>
    <w:rsid w:val="000441BF"/>
    <w:rsid w:val="00045474"/>
    <w:rsid w:val="0005443C"/>
    <w:rsid w:val="000572CF"/>
    <w:rsid w:val="00060CBE"/>
    <w:rsid w:val="0006261B"/>
    <w:rsid w:val="0006428E"/>
    <w:rsid w:val="00066141"/>
    <w:rsid w:val="0007005B"/>
    <w:rsid w:val="00072A3D"/>
    <w:rsid w:val="00073FFA"/>
    <w:rsid w:val="000749F6"/>
    <w:rsid w:val="00074CE5"/>
    <w:rsid w:val="000774E2"/>
    <w:rsid w:val="00080161"/>
    <w:rsid w:val="000805DA"/>
    <w:rsid w:val="000811F4"/>
    <w:rsid w:val="00082E2C"/>
    <w:rsid w:val="000845B8"/>
    <w:rsid w:val="00094AF5"/>
    <w:rsid w:val="000A1E85"/>
    <w:rsid w:val="000A4A4C"/>
    <w:rsid w:val="000A5918"/>
    <w:rsid w:val="000A7AB3"/>
    <w:rsid w:val="000B12EB"/>
    <w:rsid w:val="000B25CC"/>
    <w:rsid w:val="000B3142"/>
    <w:rsid w:val="000B4B04"/>
    <w:rsid w:val="000B56BF"/>
    <w:rsid w:val="000C16F9"/>
    <w:rsid w:val="000D0160"/>
    <w:rsid w:val="000D0FB4"/>
    <w:rsid w:val="000D14F9"/>
    <w:rsid w:val="000E082B"/>
    <w:rsid w:val="000E2E3E"/>
    <w:rsid w:val="000E6EDF"/>
    <w:rsid w:val="000F1EE6"/>
    <w:rsid w:val="000F35EA"/>
    <w:rsid w:val="000F3AB3"/>
    <w:rsid w:val="000F52CB"/>
    <w:rsid w:val="000F6E14"/>
    <w:rsid w:val="000F7717"/>
    <w:rsid w:val="00100508"/>
    <w:rsid w:val="00100C5F"/>
    <w:rsid w:val="00106D84"/>
    <w:rsid w:val="0011251D"/>
    <w:rsid w:val="00114AA9"/>
    <w:rsid w:val="00115021"/>
    <w:rsid w:val="001237BE"/>
    <w:rsid w:val="00123E3F"/>
    <w:rsid w:val="00127C5F"/>
    <w:rsid w:val="00135A3E"/>
    <w:rsid w:val="0014022A"/>
    <w:rsid w:val="001414B8"/>
    <w:rsid w:val="001419D9"/>
    <w:rsid w:val="00141AC3"/>
    <w:rsid w:val="00144448"/>
    <w:rsid w:val="00145D07"/>
    <w:rsid w:val="00153EF2"/>
    <w:rsid w:val="001545D8"/>
    <w:rsid w:val="0015611F"/>
    <w:rsid w:val="00156B05"/>
    <w:rsid w:val="00164429"/>
    <w:rsid w:val="0016466A"/>
    <w:rsid w:val="00166BC2"/>
    <w:rsid w:val="001748B9"/>
    <w:rsid w:val="00190C0B"/>
    <w:rsid w:val="00192A51"/>
    <w:rsid w:val="001943EC"/>
    <w:rsid w:val="0019497D"/>
    <w:rsid w:val="001953C3"/>
    <w:rsid w:val="00197BC0"/>
    <w:rsid w:val="001A0C2B"/>
    <w:rsid w:val="001A1C61"/>
    <w:rsid w:val="001A1D93"/>
    <w:rsid w:val="001A1FD8"/>
    <w:rsid w:val="001A2F48"/>
    <w:rsid w:val="001A2FFC"/>
    <w:rsid w:val="001A4146"/>
    <w:rsid w:val="001A4CE9"/>
    <w:rsid w:val="001A4ECE"/>
    <w:rsid w:val="001A58D2"/>
    <w:rsid w:val="001A7E99"/>
    <w:rsid w:val="001B140D"/>
    <w:rsid w:val="001B2BDB"/>
    <w:rsid w:val="001B36DC"/>
    <w:rsid w:val="001B3B08"/>
    <w:rsid w:val="001B6582"/>
    <w:rsid w:val="001B6867"/>
    <w:rsid w:val="001B69D5"/>
    <w:rsid w:val="001C3CC5"/>
    <w:rsid w:val="001D033C"/>
    <w:rsid w:val="001D06D1"/>
    <w:rsid w:val="001D1EF6"/>
    <w:rsid w:val="001D21B1"/>
    <w:rsid w:val="001D47EE"/>
    <w:rsid w:val="001D5FDD"/>
    <w:rsid w:val="001D7239"/>
    <w:rsid w:val="001D7464"/>
    <w:rsid w:val="001D79DD"/>
    <w:rsid w:val="001E22D3"/>
    <w:rsid w:val="001E48EC"/>
    <w:rsid w:val="001F0572"/>
    <w:rsid w:val="001F0BA7"/>
    <w:rsid w:val="001F45AD"/>
    <w:rsid w:val="002028F6"/>
    <w:rsid w:val="00206743"/>
    <w:rsid w:val="002147D4"/>
    <w:rsid w:val="00216CA2"/>
    <w:rsid w:val="00216D0D"/>
    <w:rsid w:val="0021708A"/>
    <w:rsid w:val="00220B18"/>
    <w:rsid w:val="00223510"/>
    <w:rsid w:val="00226B91"/>
    <w:rsid w:val="0023165C"/>
    <w:rsid w:val="00231F63"/>
    <w:rsid w:val="00232EFA"/>
    <w:rsid w:val="00233BFE"/>
    <w:rsid w:val="00236A2B"/>
    <w:rsid w:val="00237489"/>
    <w:rsid w:val="00242BFB"/>
    <w:rsid w:val="00243599"/>
    <w:rsid w:val="00247F14"/>
    <w:rsid w:val="002506C5"/>
    <w:rsid w:val="00254653"/>
    <w:rsid w:val="00262520"/>
    <w:rsid w:val="002638DC"/>
    <w:rsid w:val="002652CF"/>
    <w:rsid w:val="0027584E"/>
    <w:rsid w:val="00276B61"/>
    <w:rsid w:val="002807E2"/>
    <w:rsid w:val="00281013"/>
    <w:rsid w:val="00281889"/>
    <w:rsid w:val="00283E5B"/>
    <w:rsid w:val="00284196"/>
    <w:rsid w:val="002949AC"/>
    <w:rsid w:val="0029766D"/>
    <w:rsid w:val="002A071C"/>
    <w:rsid w:val="002A0933"/>
    <w:rsid w:val="002A2DC9"/>
    <w:rsid w:val="002A3E0A"/>
    <w:rsid w:val="002A5014"/>
    <w:rsid w:val="002A50F6"/>
    <w:rsid w:val="002A614E"/>
    <w:rsid w:val="002A6FC0"/>
    <w:rsid w:val="002B0C55"/>
    <w:rsid w:val="002B12AD"/>
    <w:rsid w:val="002B21E4"/>
    <w:rsid w:val="002C1E7F"/>
    <w:rsid w:val="002C2035"/>
    <w:rsid w:val="002C248A"/>
    <w:rsid w:val="002C357A"/>
    <w:rsid w:val="002C7B88"/>
    <w:rsid w:val="002C7E9C"/>
    <w:rsid w:val="002D0367"/>
    <w:rsid w:val="002D41EE"/>
    <w:rsid w:val="002D444B"/>
    <w:rsid w:val="002D6AD5"/>
    <w:rsid w:val="002D742F"/>
    <w:rsid w:val="002E0161"/>
    <w:rsid w:val="002E076A"/>
    <w:rsid w:val="002E156A"/>
    <w:rsid w:val="002E6A83"/>
    <w:rsid w:val="002E7549"/>
    <w:rsid w:val="002F2653"/>
    <w:rsid w:val="002F65C8"/>
    <w:rsid w:val="002F662A"/>
    <w:rsid w:val="002F780D"/>
    <w:rsid w:val="0030342E"/>
    <w:rsid w:val="00305E11"/>
    <w:rsid w:val="00307CA7"/>
    <w:rsid w:val="00311394"/>
    <w:rsid w:val="0031277C"/>
    <w:rsid w:val="00313274"/>
    <w:rsid w:val="00317526"/>
    <w:rsid w:val="00327501"/>
    <w:rsid w:val="003276A3"/>
    <w:rsid w:val="003277BA"/>
    <w:rsid w:val="00327A26"/>
    <w:rsid w:val="00327FD4"/>
    <w:rsid w:val="003317CC"/>
    <w:rsid w:val="00334430"/>
    <w:rsid w:val="00334931"/>
    <w:rsid w:val="003349CF"/>
    <w:rsid w:val="00335C40"/>
    <w:rsid w:val="00340B80"/>
    <w:rsid w:val="00341772"/>
    <w:rsid w:val="00341A87"/>
    <w:rsid w:val="0034401D"/>
    <w:rsid w:val="00344A2D"/>
    <w:rsid w:val="00351184"/>
    <w:rsid w:val="003544B8"/>
    <w:rsid w:val="00354A5C"/>
    <w:rsid w:val="003550CD"/>
    <w:rsid w:val="00363618"/>
    <w:rsid w:val="00364659"/>
    <w:rsid w:val="003650B4"/>
    <w:rsid w:val="00367C17"/>
    <w:rsid w:val="0037133C"/>
    <w:rsid w:val="00371B00"/>
    <w:rsid w:val="003754EF"/>
    <w:rsid w:val="00377EA2"/>
    <w:rsid w:val="00381773"/>
    <w:rsid w:val="00381A01"/>
    <w:rsid w:val="00382FFB"/>
    <w:rsid w:val="0038401C"/>
    <w:rsid w:val="003841CC"/>
    <w:rsid w:val="003842A3"/>
    <w:rsid w:val="00386BB9"/>
    <w:rsid w:val="0038757E"/>
    <w:rsid w:val="00394834"/>
    <w:rsid w:val="00394EFC"/>
    <w:rsid w:val="003A0810"/>
    <w:rsid w:val="003A0FD5"/>
    <w:rsid w:val="003A1D80"/>
    <w:rsid w:val="003A3605"/>
    <w:rsid w:val="003B15A7"/>
    <w:rsid w:val="003B36FA"/>
    <w:rsid w:val="003B4FBB"/>
    <w:rsid w:val="003C16C2"/>
    <w:rsid w:val="003C39A0"/>
    <w:rsid w:val="003D0924"/>
    <w:rsid w:val="003D0F5F"/>
    <w:rsid w:val="003D177B"/>
    <w:rsid w:val="003D2020"/>
    <w:rsid w:val="003D2A77"/>
    <w:rsid w:val="003D5726"/>
    <w:rsid w:val="003E1ECC"/>
    <w:rsid w:val="003E1F23"/>
    <w:rsid w:val="003E4C2C"/>
    <w:rsid w:val="003E78CA"/>
    <w:rsid w:val="003F086C"/>
    <w:rsid w:val="003F110C"/>
    <w:rsid w:val="003F11A4"/>
    <w:rsid w:val="003F40B5"/>
    <w:rsid w:val="003F700F"/>
    <w:rsid w:val="003F76C3"/>
    <w:rsid w:val="003F7832"/>
    <w:rsid w:val="00400396"/>
    <w:rsid w:val="004015CD"/>
    <w:rsid w:val="00402225"/>
    <w:rsid w:val="004066D0"/>
    <w:rsid w:val="00412A47"/>
    <w:rsid w:val="0041443C"/>
    <w:rsid w:val="00415427"/>
    <w:rsid w:val="004212FA"/>
    <w:rsid w:val="004232A7"/>
    <w:rsid w:val="00423B23"/>
    <w:rsid w:val="00423D96"/>
    <w:rsid w:val="00424042"/>
    <w:rsid w:val="004242BA"/>
    <w:rsid w:val="00425F50"/>
    <w:rsid w:val="00433BDB"/>
    <w:rsid w:val="0044164E"/>
    <w:rsid w:val="0044254D"/>
    <w:rsid w:val="00444978"/>
    <w:rsid w:val="00447102"/>
    <w:rsid w:val="004477F8"/>
    <w:rsid w:val="0045204A"/>
    <w:rsid w:val="00455954"/>
    <w:rsid w:val="00457225"/>
    <w:rsid w:val="004632A1"/>
    <w:rsid w:val="00467C1A"/>
    <w:rsid w:val="004753B3"/>
    <w:rsid w:val="00477038"/>
    <w:rsid w:val="00477E7E"/>
    <w:rsid w:val="00481F98"/>
    <w:rsid w:val="004828F7"/>
    <w:rsid w:val="004834D2"/>
    <w:rsid w:val="004846E3"/>
    <w:rsid w:val="00496855"/>
    <w:rsid w:val="00496883"/>
    <w:rsid w:val="004A2361"/>
    <w:rsid w:val="004A6CB8"/>
    <w:rsid w:val="004B4864"/>
    <w:rsid w:val="004B6520"/>
    <w:rsid w:val="004B6747"/>
    <w:rsid w:val="004B726A"/>
    <w:rsid w:val="004C0B31"/>
    <w:rsid w:val="004C2452"/>
    <w:rsid w:val="004C43A8"/>
    <w:rsid w:val="004C5496"/>
    <w:rsid w:val="004C6FA2"/>
    <w:rsid w:val="004D012D"/>
    <w:rsid w:val="004D0DC0"/>
    <w:rsid w:val="004D4571"/>
    <w:rsid w:val="004D4673"/>
    <w:rsid w:val="004D4A8A"/>
    <w:rsid w:val="004D4C50"/>
    <w:rsid w:val="004D5084"/>
    <w:rsid w:val="004D77DE"/>
    <w:rsid w:val="004E3262"/>
    <w:rsid w:val="004E5F63"/>
    <w:rsid w:val="004E6D57"/>
    <w:rsid w:val="004F3A2A"/>
    <w:rsid w:val="004F4A29"/>
    <w:rsid w:val="004F5813"/>
    <w:rsid w:val="004F7683"/>
    <w:rsid w:val="00503867"/>
    <w:rsid w:val="005041CF"/>
    <w:rsid w:val="0050586B"/>
    <w:rsid w:val="00505D5C"/>
    <w:rsid w:val="00510DDE"/>
    <w:rsid w:val="00513859"/>
    <w:rsid w:val="00513BE6"/>
    <w:rsid w:val="00513BFA"/>
    <w:rsid w:val="005169CB"/>
    <w:rsid w:val="00516D9A"/>
    <w:rsid w:val="005237BC"/>
    <w:rsid w:val="005257B4"/>
    <w:rsid w:val="00525CC0"/>
    <w:rsid w:val="005277C1"/>
    <w:rsid w:val="00531213"/>
    <w:rsid w:val="00531515"/>
    <w:rsid w:val="0053536E"/>
    <w:rsid w:val="0053678D"/>
    <w:rsid w:val="00536E61"/>
    <w:rsid w:val="00537F05"/>
    <w:rsid w:val="00540A37"/>
    <w:rsid w:val="0054394A"/>
    <w:rsid w:val="00545CCE"/>
    <w:rsid w:val="0054735A"/>
    <w:rsid w:val="00547FB6"/>
    <w:rsid w:val="00550367"/>
    <w:rsid w:val="005504AE"/>
    <w:rsid w:val="00551D89"/>
    <w:rsid w:val="00552C5C"/>
    <w:rsid w:val="00553251"/>
    <w:rsid w:val="00553AF2"/>
    <w:rsid w:val="00561F2A"/>
    <w:rsid w:val="00563A31"/>
    <w:rsid w:val="00566A5B"/>
    <w:rsid w:val="00567E81"/>
    <w:rsid w:val="005710D1"/>
    <w:rsid w:val="005714F7"/>
    <w:rsid w:val="0057291F"/>
    <w:rsid w:val="00573525"/>
    <w:rsid w:val="00573A8C"/>
    <w:rsid w:val="00577BFB"/>
    <w:rsid w:val="00582736"/>
    <w:rsid w:val="00584545"/>
    <w:rsid w:val="00585C94"/>
    <w:rsid w:val="005907CF"/>
    <w:rsid w:val="005908D1"/>
    <w:rsid w:val="00591088"/>
    <w:rsid w:val="00591E90"/>
    <w:rsid w:val="00595173"/>
    <w:rsid w:val="00596F7A"/>
    <w:rsid w:val="0059726E"/>
    <w:rsid w:val="005A1284"/>
    <w:rsid w:val="005A39E3"/>
    <w:rsid w:val="005A4B58"/>
    <w:rsid w:val="005B0147"/>
    <w:rsid w:val="005B436D"/>
    <w:rsid w:val="005B5088"/>
    <w:rsid w:val="005C0237"/>
    <w:rsid w:val="005C2C38"/>
    <w:rsid w:val="005C3577"/>
    <w:rsid w:val="005C51BD"/>
    <w:rsid w:val="005D00EF"/>
    <w:rsid w:val="005D168F"/>
    <w:rsid w:val="005D5709"/>
    <w:rsid w:val="005D7B71"/>
    <w:rsid w:val="005E0A65"/>
    <w:rsid w:val="005E2378"/>
    <w:rsid w:val="005E5BA6"/>
    <w:rsid w:val="005E616C"/>
    <w:rsid w:val="005E7F03"/>
    <w:rsid w:val="005F03FB"/>
    <w:rsid w:val="005F3B7A"/>
    <w:rsid w:val="005F4499"/>
    <w:rsid w:val="005F4512"/>
    <w:rsid w:val="00603C6F"/>
    <w:rsid w:val="00607A2C"/>
    <w:rsid w:val="00607A9E"/>
    <w:rsid w:val="00612A30"/>
    <w:rsid w:val="006169EB"/>
    <w:rsid w:val="006203DE"/>
    <w:rsid w:val="00623218"/>
    <w:rsid w:val="00626721"/>
    <w:rsid w:val="00631DD9"/>
    <w:rsid w:val="006330C3"/>
    <w:rsid w:val="00636D6D"/>
    <w:rsid w:val="0063745B"/>
    <w:rsid w:val="0064011A"/>
    <w:rsid w:val="00641EFB"/>
    <w:rsid w:val="006460DE"/>
    <w:rsid w:val="006477A4"/>
    <w:rsid w:val="006519C6"/>
    <w:rsid w:val="00654860"/>
    <w:rsid w:val="00655E3C"/>
    <w:rsid w:val="0065720E"/>
    <w:rsid w:val="00657EFD"/>
    <w:rsid w:val="00661713"/>
    <w:rsid w:val="00662232"/>
    <w:rsid w:val="006642EA"/>
    <w:rsid w:val="00664932"/>
    <w:rsid w:val="00666759"/>
    <w:rsid w:val="006712C3"/>
    <w:rsid w:val="00671495"/>
    <w:rsid w:val="00672F44"/>
    <w:rsid w:val="0067304F"/>
    <w:rsid w:val="00681C12"/>
    <w:rsid w:val="00693934"/>
    <w:rsid w:val="006942E3"/>
    <w:rsid w:val="006A6F53"/>
    <w:rsid w:val="006B16F8"/>
    <w:rsid w:val="006B50F2"/>
    <w:rsid w:val="006C4A21"/>
    <w:rsid w:val="006C5603"/>
    <w:rsid w:val="006C5F5A"/>
    <w:rsid w:val="006C7237"/>
    <w:rsid w:val="006D3428"/>
    <w:rsid w:val="006D3B47"/>
    <w:rsid w:val="006D3FD5"/>
    <w:rsid w:val="006D40B3"/>
    <w:rsid w:val="006D6BDC"/>
    <w:rsid w:val="006E0379"/>
    <w:rsid w:val="006E353F"/>
    <w:rsid w:val="006F0ECB"/>
    <w:rsid w:val="006F3AFE"/>
    <w:rsid w:val="006F4033"/>
    <w:rsid w:val="006F549D"/>
    <w:rsid w:val="00700889"/>
    <w:rsid w:val="00701178"/>
    <w:rsid w:val="00703074"/>
    <w:rsid w:val="00706F71"/>
    <w:rsid w:val="007075FB"/>
    <w:rsid w:val="00707B81"/>
    <w:rsid w:val="007111E1"/>
    <w:rsid w:val="00714287"/>
    <w:rsid w:val="00714974"/>
    <w:rsid w:val="0071584C"/>
    <w:rsid w:val="0071641C"/>
    <w:rsid w:val="0071746C"/>
    <w:rsid w:val="00717492"/>
    <w:rsid w:val="0071799D"/>
    <w:rsid w:val="00720560"/>
    <w:rsid w:val="007207AF"/>
    <w:rsid w:val="007252A5"/>
    <w:rsid w:val="0072676B"/>
    <w:rsid w:val="00727CDF"/>
    <w:rsid w:val="00732994"/>
    <w:rsid w:val="007330A6"/>
    <w:rsid w:val="0073432E"/>
    <w:rsid w:val="00734AA9"/>
    <w:rsid w:val="00737EF6"/>
    <w:rsid w:val="0074146D"/>
    <w:rsid w:val="00741D4A"/>
    <w:rsid w:val="00746A89"/>
    <w:rsid w:val="00747EDB"/>
    <w:rsid w:val="00750509"/>
    <w:rsid w:val="00752FA7"/>
    <w:rsid w:val="00754FFE"/>
    <w:rsid w:val="00760961"/>
    <w:rsid w:val="0076193A"/>
    <w:rsid w:val="00763687"/>
    <w:rsid w:val="007638B8"/>
    <w:rsid w:val="0076434C"/>
    <w:rsid w:val="007645D3"/>
    <w:rsid w:val="007653AE"/>
    <w:rsid w:val="00765A14"/>
    <w:rsid w:val="00770DC3"/>
    <w:rsid w:val="00772645"/>
    <w:rsid w:val="007730CE"/>
    <w:rsid w:val="00774202"/>
    <w:rsid w:val="00775AB0"/>
    <w:rsid w:val="0077676D"/>
    <w:rsid w:val="0077788B"/>
    <w:rsid w:val="00783B6A"/>
    <w:rsid w:val="00784C58"/>
    <w:rsid w:val="00786806"/>
    <w:rsid w:val="007868A7"/>
    <w:rsid w:val="0079374E"/>
    <w:rsid w:val="00794C00"/>
    <w:rsid w:val="007954D2"/>
    <w:rsid w:val="00797FAC"/>
    <w:rsid w:val="007A4F6C"/>
    <w:rsid w:val="007A5B3D"/>
    <w:rsid w:val="007A6CB1"/>
    <w:rsid w:val="007A7C50"/>
    <w:rsid w:val="007B1A62"/>
    <w:rsid w:val="007B551B"/>
    <w:rsid w:val="007C10EF"/>
    <w:rsid w:val="007C2DDC"/>
    <w:rsid w:val="007D2103"/>
    <w:rsid w:val="007D2954"/>
    <w:rsid w:val="007D430A"/>
    <w:rsid w:val="007D735D"/>
    <w:rsid w:val="007D7858"/>
    <w:rsid w:val="007D78D5"/>
    <w:rsid w:val="007E0652"/>
    <w:rsid w:val="007E0CC0"/>
    <w:rsid w:val="007E191F"/>
    <w:rsid w:val="007F270D"/>
    <w:rsid w:val="007F2B34"/>
    <w:rsid w:val="007F3B0B"/>
    <w:rsid w:val="007F4DD4"/>
    <w:rsid w:val="007F5547"/>
    <w:rsid w:val="007F72E5"/>
    <w:rsid w:val="00800813"/>
    <w:rsid w:val="0080118F"/>
    <w:rsid w:val="00802A25"/>
    <w:rsid w:val="00802E4B"/>
    <w:rsid w:val="00806727"/>
    <w:rsid w:val="008121A2"/>
    <w:rsid w:val="00812ABD"/>
    <w:rsid w:val="00813F6A"/>
    <w:rsid w:val="0081640D"/>
    <w:rsid w:val="00816B97"/>
    <w:rsid w:val="00823DB5"/>
    <w:rsid w:val="00824351"/>
    <w:rsid w:val="008264A3"/>
    <w:rsid w:val="0083005E"/>
    <w:rsid w:val="0083433E"/>
    <w:rsid w:val="00834344"/>
    <w:rsid w:val="00842448"/>
    <w:rsid w:val="00845A1E"/>
    <w:rsid w:val="008472CF"/>
    <w:rsid w:val="008506F4"/>
    <w:rsid w:val="008507E8"/>
    <w:rsid w:val="00853F6B"/>
    <w:rsid w:val="00857541"/>
    <w:rsid w:val="00861204"/>
    <w:rsid w:val="00861DE7"/>
    <w:rsid w:val="00863F37"/>
    <w:rsid w:val="00866571"/>
    <w:rsid w:val="00867E23"/>
    <w:rsid w:val="008702FC"/>
    <w:rsid w:val="008719BB"/>
    <w:rsid w:val="0087250B"/>
    <w:rsid w:val="00872EA9"/>
    <w:rsid w:val="00873CC6"/>
    <w:rsid w:val="008746E6"/>
    <w:rsid w:val="0087486C"/>
    <w:rsid w:val="0088620E"/>
    <w:rsid w:val="00890994"/>
    <w:rsid w:val="0089341B"/>
    <w:rsid w:val="008945CC"/>
    <w:rsid w:val="00894754"/>
    <w:rsid w:val="008A21D9"/>
    <w:rsid w:val="008A4E9C"/>
    <w:rsid w:val="008A5A4F"/>
    <w:rsid w:val="008B5E0D"/>
    <w:rsid w:val="008B6D62"/>
    <w:rsid w:val="008C1A6B"/>
    <w:rsid w:val="008C300E"/>
    <w:rsid w:val="008D15A0"/>
    <w:rsid w:val="008D1857"/>
    <w:rsid w:val="008D2C7D"/>
    <w:rsid w:val="008D5CBF"/>
    <w:rsid w:val="008D7CA9"/>
    <w:rsid w:val="008E3A9C"/>
    <w:rsid w:val="008E5CDD"/>
    <w:rsid w:val="008E73C6"/>
    <w:rsid w:val="008F179F"/>
    <w:rsid w:val="008F1825"/>
    <w:rsid w:val="008F1F04"/>
    <w:rsid w:val="008F3F77"/>
    <w:rsid w:val="008F636F"/>
    <w:rsid w:val="008F63B1"/>
    <w:rsid w:val="00903B3C"/>
    <w:rsid w:val="0090618A"/>
    <w:rsid w:val="0091457D"/>
    <w:rsid w:val="00916C53"/>
    <w:rsid w:val="009225E5"/>
    <w:rsid w:val="0092324C"/>
    <w:rsid w:val="00924D0B"/>
    <w:rsid w:val="00925268"/>
    <w:rsid w:val="00925576"/>
    <w:rsid w:val="0093309D"/>
    <w:rsid w:val="0093445E"/>
    <w:rsid w:val="00935F84"/>
    <w:rsid w:val="00940997"/>
    <w:rsid w:val="0094191C"/>
    <w:rsid w:val="00941B31"/>
    <w:rsid w:val="0095132E"/>
    <w:rsid w:val="00951F38"/>
    <w:rsid w:val="0095238C"/>
    <w:rsid w:val="0095336F"/>
    <w:rsid w:val="0095365A"/>
    <w:rsid w:val="009545A7"/>
    <w:rsid w:val="009577BB"/>
    <w:rsid w:val="009609C7"/>
    <w:rsid w:val="00960FC5"/>
    <w:rsid w:val="009640A4"/>
    <w:rsid w:val="00964E1F"/>
    <w:rsid w:val="009661BA"/>
    <w:rsid w:val="00966436"/>
    <w:rsid w:val="00986CE7"/>
    <w:rsid w:val="0099073B"/>
    <w:rsid w:val="00991736"/>
    <w:rsid w:val="009920C5"/>
    <w:rsid w:val="0099254E"/>
    <w:rsid w:val="00992878"/>
    <w:rsid w:val="00993850"/>
    <w:rsid w:val="00994020"/>
    <w:rsid w:val="00997194"/>
    <w:rsid w:val="009A193E"/>
    <w:rsid w:val="009A52FF"/>
    <w:rsid w:val="009A59C7"/>
    <w:rsid w:val="009A5B09"/>
    <w:rsid w:val="009C1406"/>
    <w:rsid w:val="009C2194"/>
    <w:rsid w:val="009C56A9"/>
    <w:rsid w:val="009C601D"/>
    <w:rsid w:val="009D21B7"/>
    <w:rsid w:val="009D24CB"/>
    <w:rsid w:val="009D6419"/>
    <w:rsid w:val="009F13DD"/>
    <w:rsid w:val="009F3247"/>
    <w:rsid w:val="009F4F44"/>
    <w:rsid w:val="009F6BB1"/>
    <w:rsid w:val="009F701C"/>
    <w:rsid w:val="009F715A"/>
    <w:rsid w:val="00A02E9A"/>
    <w:rsid w:val="00A031B1"/>
    <w:rsid w:val="00A0722F"/>
    <w:rsid w:val="00A0730A"/>
    <w:rsid w:val="00A11B6A"/>
    <w:rsid w:val="00A15D60"/>
    <w:rsid w:val="00A16CD4"/>
    <w:rsid w:val="00A263B1"/>
    <w:rsid w:val="00A32752"/>
    <w:rsid w:val="00A351BA"/>
    <w:rsid w:val="00A37F81"/>
    <w:rsid w:val="00A44E77"/>
    <w:rsid w:val="00A45C14"/>
    <w:rsid w:val="00A472EA"/>
    <w:rsid w:val="00A52276"/>
    <w:rsid w:val="00A53C75"/>
    <w:rsid w:val="00A5436B"/>
    <w:rsid w:val="00A620E2"/>
    <w:rsid w:val="00A62D58"/>
    <w:rsid w:val="00A650B3"/>
    <w:rsid w:val="00A66BD0"/>
    <w:rsid w:val="00A715ED"/>
    <w:rsid w:val="00A75B0D"/>
    <w:rsid w:val="00A764AC"/>
    <w:rsid w:val="00A76530"/>
    <w:rsid w:val="00A80421"/>
    <w:rsid w:val="00A80B30"/>
    <w:rsid w:val="00A8121C"/>
    <w:rsid w:val="00A82907"/>
    <w:rsid w:val="00A83921"/>
    <w:rsid w:val="00A83959"/>
    <w:rsid w:val="00A84801"/>
    <w:rsid w:val="00A85F1C"/>
    <w:rsid w:val="00A90C75"/>
    <w:rsid w:val="00A91F94"/>
    <w:rsid w:val="00A9495E"/>
    <w:rsid w:val="00A96584"/>
    <w:rsid w:val="00AA171E"/>
    <w:rsid w:val="00AA178C"/>
    <w:rsid w:val="00AA35F5"/>
    <w:rsid w:val="00AA3796"/>
    <w:rsid w:val="00AB0720"/>
    <w:rsid w:val="00AB1587"/>
    <w:rsid w:val="00AB2104"/>
    <w:rsid w:val="00AB21AC"/>
    <w:rsid w:val="00AB5AAE"/>
    <w:rsid w:val="00AB7F20"/>
    <w:rsid w:val="00AC0CDB"/>
    <w:rsid w:val="00AC2C6F"/>
    <w:rsid w:val="00AC4155"/>
    <w:rsid w:val="00AC559A"/>
    <w:rsid w:val="00AC5C10"/>
    <w:rsid w:val="00AD32B0"/>
    <w:rsid w:val="00AE093E"/>
    <w:rsid w:val="00AE5EC4"/>
    <w:rsid w:val="00AE5F57"/>
    <w:rsid w:val="00AF18BF"/>
    <w:rsid w:val="00AF4523"/>
    <w:rsid w:val="00AF5119"/>
    <w:rsid w:val="00AF64F1"/>
    <w:rsid w:val="00AF6A28"/>
    <w:rsid w:val="00B0123A"/>
    <w:rsid w:val="00B048D4"/>
    <w:rsid w:val="00B0519B"/>
    <w:rsid w:val="00B05A52"/>
    <w:rsid w:val="00B13F1D"/>
    <w:rsid w:val="00B14DE6"/>
    <w:rsid w:val="00B174F9"/>
    <w:rsid w:val="00B2058A"/>
    <w:rsid w:val="00B21827"/>
    <w:rsid w:val="00B239BB"/>
    <w:rsid w:val="00B30A57"/>
    <w:rsid w:val="00B30E03"/>
    <w:rsid w:val="00B3401F"/>
    <w:rsid w:val="00B34603"/>
    <w:rsid w:val="00B35BAA"/>
    <w:rsid w:val="00B371C6"/>
    <w:rsid w:val="00B453A6"/>
    <w:rsid w:val="00B45600"/>
    <w:rsid w:val="00B52C7D"/>
    <w:rsid w:val="00B55354"/>
    <w:rsid w:val="00B60221"/>
    <w:rsid w:val="00B62DE6"/>
    <w:rsid w:val="00B64803"/>
    <w:rsid w:val="00B649C4"/>
    <w:rsid w:val="00B65124"/>
    <w:rsid w:val="00B65E45"/>
    <w:rsid w:val="00B75F8E"/>
    <w:rsid w:val="00B77DF1"/>
    <w:rsid w:val="00B81AC6"/>
    <w:rsid w:val="00B81B75"/>
    <w:rsid w:val="00B82845"/>
    <w:rsid w:val="00B84B85"/>
    <w:rsid w:val="00B86AF3"/>
    <w:rsid w:val="00B87211"/>
    <w:rsid w:val="00B908D5"/>
    <w:rsid w:val="00B92826"/>
    <w:rsid w:val="00B957A4"/>
    <w:rsid w:val="00B97DE0"/>
    <w:rsid w:val="00BA444E"/>
    <w:rsid w:val="00BA4E46"/>
    <w:rsid w:val="00BA5C38"/>
    <w:rsid w:val="00BB18F3"/>
    <w:rsid w:val="00BB1B34"/>
    <w:rsid w:val="00BB1D39"/>
    <w:rsid w:val="00BB3163"/>
    <w:rsid w:val="00BB3E85"/>
    <w:rsid w:val="00BC00FB"/>
    <w:rsid w:val="00BC2778"/>
    <w:rsid w:val="00BC60F8"/>
    <w:rsid w:val="00BC73F8"/>
    <w:rsid w:val="00BC794E"/>
    <w:rsid w:val="00BC7971"/>
    <w:rsid w:val="00BD0E87"/>
    <w:rsid w:val="00BD14BB"/>
    <w:rsid w:val="00BD73DD"/>
    <w:rsid w:val="00BD7A61"/>
    <w:rsid w:val="00BE022E"/>
    <w:rsid w:val="00BE2FAA"/>
    <w:rsid w:val="00BE5D4B"/>
    <w:rsid w:val="00BF50DB"/>
    <w:rsid w:val="00BF51B0"/>
    <w:rsid w:val="00BF5322"/>
    <w:rsid w:val="00BF75EC"/>
    <w:rsid w:val="00C02FA7"/>
    <w:rsid w:val="00C0585E"/>
    <w:rsid w:val="00C078CC"/>
    <w:rsid w:val="00C113CB"/>
    <w:rsid w:val="00C146DC"/>
    <w:rsid w:val="00C173F0"/>
    <w:rsid w:val="00C177AF"/>
    <w:rsid w:val="00C227F0"/>
    <w:rsid w:val="00C230A2"/>
    <w:rsid w:val="00C2509D"/>
    <w:rsid w:val="00C2610F"/>
    <w:rsid w:val="00C271AC"/>
    <w:rsid w:val="00C3141C"/>
    <w:rsid w:val="00C314A8"/>
    <w:rsid w:val="00C33380"/>
    <w:rsid w:val="00C349FE"/>
    <w:rsid w:val="00C36716"/>
    <w:rsid w:val="00C36B61"/>
    <w:rsid w:val="00C36CBE"/>
    <w:rsid w:val="00C37765"/>
    <w:rsid w:val="00C37A00"/>
    <w:rsid w:val="00C40C9E"/>
    <w:rsid w:val="00C42800"/>
    <w:rsid w:val="00C462AD"/>
    <w:rsid w:val="00C479AD"/>
    <w:rsid w:val="00C47E5D"/>
    <w:rsid w:val="00C50708"/>
    <w:rsid w:val="00C5094A"/>
    <w:rsid w:val="00C5187D"/>
    <w:rsid w:val="00C53507"/>
    <w:rsid w:val="00C537B5"/>
    <w:rsid w:val="00C53CFD"/>
    <w:rsid w:val="00C559C5"/>
    <w:rsid w:val="00C56592"/>
    <w:rsid w:val="00C62806"/>
    <w:rsid w:val="00C63E7D"/>
    <w:rsid w:val="00C721A9"/>
    <w:rsid w:val="00C73804"/>
    <w:rsid w:val="00C757F9"/>
    <w:rsid w:val="00C75D7E"/>
    <w:rsid w:val="00C76123"/>
    <w:rsid w:val="00C85A37"/>
    <w:rsid w:val="00C86080"/>
    <w:rsid w:val="00C90F22"/>
    <w:rsid w:val="00C91FDE"/>
    <w:rsid w:val="00CA1263"/>
    <w:rsid w:val="00CA296C"/>
    <w:rsid w:val="00CA368C"/>
    <w:rsid w:val="00CA3903"/>
    <w:rsid w:val="00CA7EA2"/>
    <w:rsid w:val="00CB34A9"/>
    <w:rsid w:val="00CB7025"/>
    <w:rsid w:val="00CB7C48"/>
    <w:rsid w:val="00CC125D"/>
    <w:rsid w:val="00CC262B"/>
    <w:rsid w:val="00CC35E1"/>
    <w:rsid w:val="00CD4499"/>
    <w:rsid w:val="00CD5ADA"/>
    <w:rsid w:val="00CE79D6"/>
    <w:rsid w:val="00CF3801"/>
    <w:rsid w:val="00CF45E6"/>
    <w:rsid w:val="00CF6E87"/>
    <w:rsid w:val="00CF7E5F"/>
    <w:rsid w:val="00D0419F"/>
    <w:rsid w:val="00D070C6"/>
    <w:rsid w:val="00D10BEE"/>
    <w:rsid w:val="00D126EF"/>
    <w:rsid w:val="00D15C91"/>
    <w:rsid w:val="00D1684A"/>
    <w:rsid w:val="00D1709A"/>
    <w:rsid w:val="00D21E1F"/>
    <w:rsid w:val="00D228C1"/>
    <w:rsid w:val="00D24A4B"/>
    <w:rsid w:val="00D2651B"/>
    <w:rsid w:val="00D265C0"/>
    <w:rsid w:val="00D3516D"/>
    <w:rsid w:val="00D36652"/>
    <w:rsid w:val="00D36A1F"/>
    <w:rsid w:val="00D4298D"/>
    <w:rsid w:val="00D5132A"/>
    <w:rsid w:val="00D53EDE"/>
    <w:rsid w:val="00D543EC"/>
    <w:rsid w:val="00D54DBB"/>
    <w:rsid w:val="00D56AF5"/>
    <w:rsid w:val="00D57773"/>
    <w:rsid w:val="00D61901"/>
    <w:rsid w:val="00D62452"/>
    <w:rsid w:val="00D63D75"/>
    <w:rsid w:val="00D66531"/>
    <w:rsid w:val="00D7633A"/>
    <w:rsid w:val="00D8555E"/>
    <w:rsid w:val="00D86C1B"/>
    <w:rsid w:val="00D87004"/>
    <w:rsid w:val="00D95F38"/>
    <w:rsid w:val="00DA0941"/>
    <w:rsid w:val="00DA393F"/>
    <w:rsid w:val="00DA6CF3"/>
    <w:rsid w:val="00DB4699"/>
    <w:rsid w:val="00DB6499"/>
    <w:rsid w:val="00DB6F0E"/>
    <w:rsid w:val="00DB7D31"/>
    <w:rsid w:val="00DC2B15"/>
    <w:rsid w:val="00DC5A24"/>
    <w:rsid w:val="00DD2137"/>
    <w:rsid w:val="00DD4668"/>
    <w:rsid w:val="00DD696A"/>
    <w:rsid w:val="00DE0193"/>
    <w:rsid w:val="00DE213F"/>
    <w:rsid w:val="00DE486B"/>
    <w:rsid w:val="00DE5770"/>
    <w:rsid w:val="00DE5C46"/>
    <w:rsid w:val="00DE6A89"/>
    <w:rsid w:val="00DE73CF"/>
    <w:rsid w:val="00DF0892"/>
    <w:rsid w:val="00DF0A77"/>
    <w:rsid w:val="00DF1303"/>
    <w:rsid w:val="00DF1B98"/>
    <w:rsid w:val="00DF2117"/>
    <w:rsid w:val="00DF40E5"/>
    <w:rsid w:val="00DF4EA4"/>
    <w:rsid w:val="00DF6290"/>
    <w:rsid w:val="00DF6C29"/>
    <w:rsid w:val="00E0533D"/>
    <w:rsid w:val="00E06669"/>
    <w:rsid w:val="00E070F4"/>
    <w:rsid w:val="00E074C5"/>
    <w:rsid w:val="00E1047E"/>
    <w:rsid w:val="00E126C5"/>
    <w:rsid w:val="00E126DB"/>
    <w:rsid w:val="00E17E16"/>
    <w:rsid w:val="00E2078E"/>
    <w:rsid w:val="00E22D87"/>
    <w:rsid w:val="00E24B56"/>
    <w:rsid w:val="00E2507A"/>
    <w:rsid w:val="00E276DB"/>
    <w:rsid w:val="00E27D23"/>
    <w:rsid w:val="00E308FE"/>
    <w:rsid w:val="00E3162C"/>
    <w:rsid w:val="00E32038"/>
    <w:rsid w:val="00E34361"/>
    <w:rsid w:val="00E400EE"/>
    <w:rsid w:val="00E42270"/>
    <w:rsid w:val="00E42DD9"/>
    <w:rsid w:val="00E434E4"/>
    <w:rsid w:val="00E50346"/>
    <w:rsid w:val="00E535A3"/>
    <w:rsid w:val="00E53698"/>
    <w:rsid w:val="00E5374E"/>
    <w:rsid w:val="00E547F3"/>
    <w:rsid w:val="00E54A37"/>
    <w:rsid w:val="00E54E91"/>
    <w:rsid w:val="00E5582E"/>
    <w:rsid w:val="00E606E9"/>
    <w:rsid w:val="00E60B79"/>
    <w:rsid w:val="00E63FBD"/>
    <w:rsid w:val="00E6595B"/>
    <w:rsid w:val="00E71C68"/>
    <w:rsid w:val="00E75F75"/>
    <w:rsid w:val="00E8024A"/>
    <w:rsid w:val="00E81F33"/>
    <w:rsid w:val="00E8540D"/>
    <w:rsid w:val="00E862F0"/>
    <w:rsid w:val="00E8693C"/>
    <w:rsid w:val="00E94512"/>
    <w:rsid w:val="00E95CAD"/>
    <w:rsid w:val="00EA13AC"/>
    <w:rsid w:val="00EA2830"/>
    <w:rsid w:val="00EA31B7"/>
    <w:rsid w:val="00EA5038"/>
    <w:rsid w:val="00EB17E3"/>
    <w:rsid w:val="00EB1CE2"/>
    <w:rsid w:val="00EB2B24"/>
    <w:rsid w:val="00EB316F"/>
    <w:rsid w:val="00EB3FED"/>
    <w:rsid w:val="00EB741F"/>
    <w:rsid w:val="00EC423A"/>
    <w:rsid w:val="00EC4EAE"/>
    <w:rsid w:val="00EC7E54"/>
    <w:rsid w:val="00ED0DE9"/>
    <w:rsid w:val="00ED2742"/>
    <w:rsid w:val="00ED4F64"/>
    <w:rsid w:val="00ED5B05"/>
    <w:rsid w:val="00ED6088"/>
    <w:rsid w:val="00ED7502"/>
    <w:rsid w:val="00EE406F"/>
    <w:rsid w:val="00EE48D0"/>
    <w:rsid w:val="00EE5CD1"/>
    <w:rsid w:val="00EF116A"/>
    <w:rsid w:val="00EF18FE"/>
    <w:rsid w:val="00EF4DBD"/>
    <w:rsid w:val="00F03761"/>
    <w:rsid w:val="00F12741"/>
    <w:rsid w:val="00F1534F"/>
    <w:rsid w:val="00F20C15"/>
    <w:rsid w:val="00F252A7"/>
    <w:rsid w:val="00F26B4D"/>
    <w:rsid w:val="00F32322"/>
    <w:rsid w:val="00F35F45"/>
    <w:rsid w:val="00F36FD6"/>
    <w:rsid w:val="00F3752F"/>
    <w:rsid w:val="00F45B1A"/>
    <w:rsid w:val="00F46A97"/>
    <w:rsid w:val="00F47899"/>
    <w:rsid w:val="00F47DA1"/>
    <w:rsid w:val="00F540FA"/>
    <w:rsid w:val="00F55189"/>
    <w:rsid w:val="00F55811"/>
    <w:rsid w:val="00F63860"/>
    <w:rsid w:val="00F7167D"/>
    <w:rsid w:val="00F73C06"/>
    <w:rsid w:val="00F73D46"/>
    <w:rsid w:val="00F74478"/>
    <w:rsid w:val="00F7512D"/>
    <w:rsid w:val="00F77647"/>
    <w:rsid w:val="00F77FA0"/>
    <w:rsid w:val="00F80DCC"/>
    <w:rsid w:val="00F81C5E"/>
    <w:rsid w:val="00F855C5"/>
    <w:rsid w:val="00F8765E"/>
    <w:rsid w:val="00F92DF5"/>
    <w:rsid w:val="00F934B6"/>
    <w:rsid w:val="00F93E9D"/>
    <w:rsid w:val="00F95754"/>
    <w:rsid w:val="00FA2F81"/>
    <w:rsid w:val="00FA369C"/>
    <w:rsid w:val="00FA712F"/>
    <w:rsid w:val="00FA7B05"/>
    <w:rsid w:val="00FB0797"/>
    <w:rsid w:val="00FB0930"/>
    <w:rsid w:val="00FB25C7"/>
    <w:rsid w:val="00FB3F40"/>
    <w:rsid w:val="00FB544B"/>
    <w:rsid w:val="00FB6B32"/>
    <w:rsid w:val="00FB74CA"/>
    <w:rsid w:val="00FB7882"/>
    <w:rsid w:val="00FC2884"/>
    <w:rsid w:val="00FC36F2"/>
    <w:rsid w:val="00FC4005"/>
    <w:rsid w:val="00FC53EA"/>
    <w:rsid w:val="00FC5667"/>
    <w:rsid w:val="00FC7103"/>
    <w:rsid w:val="00FC7B17"/>
    <w:rsid w:val="00FD0127"/>
    <w:rsid w:val="00FD12FF"/>
    <w:rsid w:val="00FD1F7A"/>
    <w:rsid w:val="00FD21C0"/>
    <w:rsid w:val="00FD2FC9"/>
    <w:rsid w:val="00FD448A"/>
    <w:rsid w:val="00FD7E5E"/>
    <w:rsid w:val="00FE227B"/>
    <w:rsid w:val="00FF2B41"/>
    <w:rsid w:val="00FF3CD0"/>
    <w:rsid w:val="00FF4C2D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2"/>
    </o:shapelayout>
  </w:shapeDefaults>
  <w:decimalSymbol w:val="."/>
  <w:listSeparator w:val=","/>
  <w14:docId w14:val="3A919E48"/>
  <w15:docId w15:val="{FFBAEB90-EABB-4CC4-BD77-6F0BBAC0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="Segoe UI"/>
        <w:color w:val="212529"/>
        <w:sz w:val="23"/>
        <w:szCs w:val="23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35F45"/>
  </w:style>
  <w:style w:type="paragraph" w:styleId="Heading1">
    <w:name w:val="heading 1"/>
    <w:basedOn w:val="Title"/>
    <w:next w:val="Normal"/>
    <w:link w:val="Heading1Char"/>
    <w:uiPriority w:val="9"/>
    <w:rsid w:val="00513859"/>
    <w:pPr>
      <w:pBdr>
        <w:bottom w:val="single" w:sz="4" w:space="1" w:color="auto"/>
      </w:pBdr>
      <w:spacing w:line="240" w:lineRule="auto"/>
      <w:jc w:val="left"/>
      <w:outlineLvl w:val="0"/>
    </w:pPr>
    <w:rPr>
      <w:color w:val="000000" w:themeColor="text1"/>
    </w:rPr>
  </w:style>
  <w:style w:type="paragraph" w:styleId="Heading2">
    <w:name w:val="heading 2"/>
    <w:basedOn w:val="Headers"/>
    <w:next w:val="Normal"/>
    <w:link w:val="Heading2Char"/>
    <w:uiPriority w:val="9"/>
    <w:unhideWhenUsed/>
    <w:qFormat/>
    <w:rsid w:val="00513859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33333" w:themeColor="accent1"/>
      <w:sz w:val="24"/>
    </w:rPr>
  </w:style>
  <w:style w:type="paragraph" w:styleId="Heading5">
    <w:name w:val="heading 5"/>
    <w:basedOn w:val="Headers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17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06C5"/>
    <w:pPr>
      <w:keepNext/>
      <w:keepLines/>
      <w:spacing w:before="40" w:after="0"/>
      <w:outlineLvl w:val="6"/>
    </w:pPr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4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513859"/>
    <w:rPr>
      <w:rFonts w:ascii="Segoe UI" w:hAnsi="Segoe UI" w:cs="Segoe UI"/>
      <w:i/>
      <w:iCs/>
      <w:color w:val="333333" w:themeColor="accent1"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33333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33333" w:themeColor="accent1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33333" w:themeColor="accent1"/>
      <w:sz w:val="32"/>
      <w:lang w:bidi="hi-IN"/>
    </w:rPr>
  </w:style>
  <w:style w:type="paragraph" w:customStyle="1" w:styleId="1Spine">
    <w:name w:val="1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8"/>
      <w:szCs w:val="48"/>
      <w:lang w:bidi="hi-IN"/>
    </w:rPr>
  </w:style>
  <w:style w:type="paragraph" w:customStyle="1" w:styleId="2Spine">
    <w:name w:val="2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56"/>
      <w:szCs w:val="56"/>
      <w:lang w:bidi="hi-IN"/>
    </w:rPr>
  </w:style>
  <w:style w:type="paragraph" w:customStyle="1" w:styleId="3Spine">
    <w:name w:val="3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13859"/>
    <w:rPr>
      <w:rFonts w:asciiTheme="majorHAnsi" w:hAnsiTheme="majorHAnsi"/>
      <w:caps/>
      <w:color w:val="000000" w:themeColor="text1"/>
      <w:sz w:val="44"/>
      <w:szCs w:val="3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33333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33333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ED6088"/>
    <w:pPr>
      <w:spacing w:line="240" w:lineRule="auto"/>
      <w:jc w:val="center"/>
    </w:pPr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ED6088"/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customStyle="1" w:styleId="Name">
    <w:name w:val="Name"/>
    <w:basedOn w:val="Normal"/>
    <w:qFormat/>
    <w:rsid w:val="005714F7"/>
    <w:pPr>
      <w:jc w:val="center"/>
    </w:pPr>
    <w:rPr>
      <w:rFonts w:asciiTheme="majorHAnsi" w:hAnsiTheme="majorHAnsi"/>
      <w:color w:val="5717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41443C"/>
    <w:rPr>
      <w:rFonts w:asciiTheme="majorHAnsi" w:eastAsiaTheme="majorEastAsia" w:hAnsiTheme="majorHAnsi" w:cstheme="majorBidi"/>
      <w:b/>
      <w:i/>
      <w:iCs/>
      <w:color w:val="571745" w:themeColor="text2"/>
      <w:sz w:val="3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1E22D3"/>
    <w:pPr>
      <w:keepNext/>
      <w:keepLines/>
      <w:spacing w:before="240" w:line="259" w:lineRule="auto"/>
      <w:outlineLvl w:val="9"/>
    </w:pPr>
    <w:rPr>
      <w:rFonts w:eastAsiaTheme="majorEastAsia" w:cstheme="majorBidi"/>
      <w:caps w:val="0"/>
      <w:color w:val="26262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E22D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1E22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22D3"/>
    <w:rPr>
      <w:color w:val="0000FF" w:themeColor="hyperlink"/>
      <w:u w:val="single"/>
    </w:rPr>
  </w:style>
  <w:style w:type="character" w:styleId="Strong">
    <w:name w:val="Strong"/>
    <w:aliases w:val="Normal1"/>
    <w:basedOn w:val="Heading4Char"/>
    <w:uiPriority w:val="22"/>
    <w:qFormat/>
    <w:rsid w:val="0041443C"/>
    <w:rPr>
      <w:rFonts w:asciiTheme="majorHAnsi" w:hAnsiTheme="majorHAnsi"/>
      <w:color w:val="333333" w:themeColor="accen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01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50DB"/>
    <w:rPr>
      <w:color w:val="800080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6D1"/>
    <w:pPr>
      <w:pBdr>
        <w:top w:val="single" w:sz="4" w:space="10" w:color="333333" w:themeColor="accent1"/>
        <w:bottom w:val="single" w:sz="4" w:space="10" w:color="333333" w:themeColor="accent1"/>
      </w:pBdr>
      <w:spacing w:before="360" w:after="360"/>
      <w:ind w:left="864" w:right="864"/>
      <w:jc w:val="center"/>
    </w:pPr>
    <w:rPr>
      <w:i/>
      <w:iCs/>
      <w:color w:val="33333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6D1"/>
    <w:rPr>
      <w:i/>
      <w:iCs/>
      <w:color w:val="333333" w:themeColor="accent1"/>
    </w:rPr>
  </w:style>
  <w:style w:type="paragraph" w:customStyle="1" w:styleId="Headers">
    <w:name w:val="Headers"/>
    <w:basedOn w:val="IntenseQuote"/>
    <w:link w:val="HeadersChar"/>
    <w:autoRedefine/>
    <w:qFormat/>
    <w:rsid w:val="00CC262B"/>
    <w:rPr>
      <w:shd w:val="clear" w:color="auto" w:fill="FFFFFF"/>
    </w:rPr>
  </w:style>
  <w:style w:type="character" w:customStyle="1" w:styleId="HeadersChar">
    <w:name w:val="Headers Char"/>
    <w:basedOn w:val="IntenseQuoteChar"/>
    <w:link w:val="Headers"/>
    <w:rsid w:val="00CC262B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BB1B34"/>
    <w:pPr>
      <w:spacing w:line="240" w:lineRule="auto"/>
    </w:pPr>
    <w:rPr>
      <w:i/>
      <w:iCs/>
      <w:color w:val="571745" w:themeColor="text2"/>
      <w:sz w:val="18"/>
      <w:szCs w:val="18"/>
    </w:rPr>
  </w:style>
  <w:style w:type="paragraph" w:customStyle="1" w:styleId="SHead1">
    <w:name w:val="SHead1"/>
    <w:basedOn w:val="Heading8"/>
    <w:next w:val="Normal"/>
    <w:rsid w:val="0041443C"/>
    <w:pPr>
      <w:ind w:left="360"/>
    </w:pPr>
    <w:rPr>
      <w:rFonts w:ascii="Segoe UI" w:hAnsi="Segoe UI"/>
      <w:b/>
      <w:sz w:val="23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443C"/>
    <w:pPr>
      <w:spacing w:after="10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4144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2506C5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customStyle="1" w:styleId="NormalText">
    <w:name w:val="NormalText"/>
    <w:basedOn w:val="Normal"/>
    <w:link w:val="NormalTextChar"/>
    <w:qFormat/>
    <w:rsid w:val="002506C5"/>
  </w:style>
  <w:style w:type="paragraph" w:customStyle="1" w:styleId="Subheader">
    <w:name w:val="Subheader"/>
    <w:basedOn w:val="Headers"/>
    <w:link w:val="SubheaderChar"/>
    <w:qFormat/>
    <w:rsid w:val="004834D2"/>
  </w:style>
  <w:style w:type="character" w:customStyle="1" w:styleId="NormalTextChar">
    <w:name w:val="NormalText Char"/>
    <w:basedOn w:val="DefaultParagraphFont"/>
    <w:link w:val="NormalText"/>
    <w:rsid w:val="002506C5"/>
  </w:style>
  <w:style w:type="paragraph" w:styleId="TOC7">
    <w:name w:val="toc 7"/>
    <w:basedOn w:val="Normal"/>
    <w:next w:val="Normal"/>
    <w:autoRedefine/>
    <w:uiPriority w:val="39"/>
    <w:unhideWhenUsed/>
    <w:rsid w:val="00C40C9E"/>
    <w:pPr>
      <w:tabs>
        <w:tab w:val="right" w:leader="dot" w:pos="9350"/>
      </w:tabs>
      <w:spacing w:after="100"/>
      <w:ind w:left="720"/>
    </w:pPr>
  </w:style>
  <w:style w:type="character" w:customStyle="1" w:styleId="SubheaderChar">
    <w:name w:val="Subheader Char"/>
    <w:basedOn w:val="HeadersChar"/>
    <w:link w:val="Subheader"/>
    <w:rsid w:val="004834D2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4834D2"/>
    <w:pPr>
      <w:spacing w:after="100"/>
      <w:ind w:left="920"/>
    </w:pPr>
  </w:style>
  <w:style w:type="paragraph" w:customStyle="1" w:styleId="Header8">
    <w:name w:val="Header 8"/>
    <w:basedOn w:val="Heading8"/>
    <w:link w:val="Header8Char"/>
    <w:qFormat/>
    <w:rsid w:val="00C078CC"/>
    <w:pPr>
      <w:jc w:val="center"/>
    </w:pPr>
    <w:rPr>
      <w:rFonts w:ascii="Segoe UI" w:hAnsi="Segoe UI"/>
      <w:b/>
      <w:color w:val="212529"/>
      <w:sz w:val="23"/>
      <w:u w:val="single"/>
      <w:shd w:val="clear" w:color="auto" w:fill="FFFFFF"/>
    </w:rPr>
  </w:style>
  <w:style w:type="paragraph" w:styleId="TOC8">
    <w:name w:val="toc 8"/>
    <w:basedOn w:val="Normal"/>
    <w:next w:val="Normal"/>
    <w:autoRedefine/>
    <w:uiPriority w:val="39"/>
    <w:unhideWhenUsed/>
    <w:rsid w:val="00C078CC"/>
    <w:pPr>
      <w:spacing w:after="100"/>
      <w:ind w:left="1610"/>
    </w:pPr>
  </w:style>
  <w:style w:type="character" w:customStyle="1" w:styleId="Header8Char">
    <w:name w:val="Header 8 Char"/>
    <w:basedOn w:val="Heading8Char"/>
    <w:link w:val="Header8"/>
    <w:rsid w:val="00C078CC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u w:val="single"/>
    </w:rPr>
  </w:style>
  <w:style w:type="paragraph" w:customStyle="1" w:styleId="Strong1">
    <w:name w:val="Strong1"/>
    <w:basedOn w:val="Heading7"/>
    <w:link w:val="Strong1Char"/>
    <w:qFormat/>
    <w:rsid w:val="00EE406F"/>
  </w:style>
  <w:style w:type="character" w:customStyle="1" w:styleId="Strong1Char">
    <w:name w:val="Strong1 Char"/>
    <w:basedOn w:val="Heading7Char"/>
    <w:link w:val="Strong1"/>
    <w:rsid w:val="00EE406F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character" w:styleId="SubtleEmphasis">
    <w:name w:val="Subtle Emphasis"/>
    <w:basedOn w:val="DefaultParagraphFont"/>
    <w:uiPriority w:val="19"/>
    <w:qFormat/>
    <w:rsid w:val="00DB649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146D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6DC"/>
    <w:rPr>
      <w:i/>
      <w:iCs/>
      <w:color w:val="404040" w:themeColor="text1" w:themeTint="BF"/>
    </w:rPr>
  </w:style>
  <w:style w:type="paragraph" w:customStyle="1" w:styleId="SmallBullet">
    <w:name w:val="Small Bullet"/>
    <w:basedOn w:val="ListParagraph"/>
    <w:link w:val="SmallBulletChar"/>
    <w:qFormat/>
    <w:rsid w:val="00412A47"/>
    <w:pPr>
      <w:numPr>
        <w:ilvl w:val="2"/>
        <w:numId w:val="2"/>
      </w:numPr>
      <w:shd w:val="clear" w:color="auto" w:fill="FFFFFF"/>
      <w:spacing w:before="100" w:beforeAutospacing="1" w:after="100" w:afterAutospacing="1"/>
      <w:jc w:val="left"/>
    </w:pPr>
    <w:rPr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2A47"/>
    <w:rPr>
      <w:color w:val="333333" w:themeColor="accent1"/>
      <w:sz w:val="32"/>
      <w:lang w:bidi="hi-IN"/>
    </w:rPr>
  </w:style>
  <w:style w:type="character" w:customStyle="1" w:styleId="SmallBulletChar">
    <w:name w:val="Small Bullet Char"/>
    <w:basedOn w:val="ListParagraphChar"/>
    <w:link w:val="SmallBullet"/>
    <w:rsid w:val="00412A47"/>
    <w:rPr>
      <w:noProof/>
      <w:color w:val="333333" w:themeColor="accent1"/>
      <w:sz w:val="32"/>
      <w:shd w:val="clear" w:color="auto" w:fill="FFFFFF"/>
      <w:lang w:bidi="hi-IN"/>
    </w:rPr>
  </w:style>
  <w:style w:type="paragraph" w:styleId="NormalWeb">
    <w:name w:val="Normal (Web)"/>
    <w:basedOn w:val="Normal"/>
    <w:uiPriority w:val="99"/>
    <w:semiHidden/>
    <w:unhideWhenUsed/>
    <w:rsid w:val="002E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en-CA"/>
    </w:rPr>
  </w:style>
  <w:style w:type="character" w:styleId="Emphasis">
    <w:name w:val="Emphasis"/>
    <w:basedOn w:val="DefaultParagraphFont"/>
    <w:uiPriority w:val="20"/>
    <w:qFormat/>
    <w:rsid w:val="002E156A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1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2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5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0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9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1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2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68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9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27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5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52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39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5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6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9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4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52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19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zra.boersma@itas.ca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127.0.0.1:3000/index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yperlink" Target="https://scalefusion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EzraBoersma/ezrab_feedbc" TargetMode="External"/><Relationship Id="rId17" Type="http://schemas.openxmlformats.org/officeDocument/2006/relationships/hyperlink" Target="https://developers.google.com/maps/documentation/javascript/reference/advanced-markers" TargetMode="External"/><Relationship Id="rId25" Type="http://schemas.openxmlformats.org/officeDocument/2006/relationships/hyperlink" Target="https://youtu.be/3veE7ZDEx2s" TargetMode="External"/><Relationship Id="rId33" Type="http://schemas.openxmlformats.org/officeDocument/2006/relationships/hyperlink" Target="https://developers.google.com/maps/documentation/javascript/get-api-key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s.google.com/maps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developers.google.com/maps/documentation/javascript/advanced-markers/sta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EzraBoersma/ezrab_feedbc" TargetMode="External"/><Relationship Id="rId24" Type="http://schemas.openxmlformats.org/officeDocument/2006/relationships/hyperlink" Target="https://www.canada.ca/en/health-canada/services/food-allergies-intolerances/avoiding-allergens-food/allergen-labelling.html" TargetMode="External"/><Relationship Id="rId32" Type="http://schemas.openxmlformats.org/officeDocument/2006/relationships/hyperlink" Target="https://www.youtube.com/watch?v=2_HZObVbe-g" TargetMode="External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developers.google.com/maps/documentation/javascript/reference/advanced-markers" TargetMode="External"/><Relationship Id="rId23" Type="http://schemas.openxmlformats.org/officeDocument/2006/relationships/hyperlink" Target="https://youtu.be/3veE7ZDEx2s" TargetMode="External"/><Relationship Id="rId28" Type="http://schemas.openxmlformats.org/officeDocument/2006/relationships/hyperlink" Target="https://www.w3schools.com/jsref/event_onclick.asp" TargetMode="External"/><Relationship Id="rId36" Type="http://schemas.openxmlformats.org/officeDocument/2006/relationships/hyperlink" Target="https://www.displays2go.ca/P-54742/Accessible-Touch-Screen-Table-Android-7-1-OS-Pre-Loaded-DiViEX-SildeShow-App?gclid=Cj0KCQiAw8OeBhCeARIsAGxWtUwFSTPQ4wEPfi4yW4wGz8mNJ0t-6Qu3bxbK5nvItHJS1C1Bi19nZMYaAjaeEALw_wcB" TargetMode="External"/><Relationship Id="rId10" Type="http://schemas.openxmlformats.org/officeDocument/2006/relationships/hyperlink" Target="https://youtu.be/3veE7ZDEx2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google.com/aclk?sa=l&amp;ai=DChcSEwjF4Ozr-of9AhVqFq0GHfcLBD8YABAAGgJwdg&amp;sig=AOD64_0V1c8nuqQehrYvRvl6VcYfuqTW3g&amp;q&amp;adurl&amp;ved=2ahUKEwjhpObr-of9AhXdHTQIHeDzCHoQ0Qx6BAgEEA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order.viu.ca/2050/7779" TargetMode="External"/><Relationship Id="rId30" Type="http://schemas.openxmlformats.org/officeDocument/2006/relationships/hyperlink" Target="https://www.mapbox.com/" TargetMode="External"/><Relationship Id="rId35" Type="http://schemas.openxmlformats.org/officeDocument/2006/relationships/hyperlink" Target="https://scalefusion.com/kiosk-lockdown-software" TargetMode="External"/><Relationship Id="rId8" Type="http://schemas.openxmlformats.org/officeDocument/2006/relationships/hyperlink" Target="mailto:mezra.boersma@itas.ca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z\AppData\Roaming\Microsoft\Templates\Student%20report%20notebook%20kit%20(cover,%20binder%20spine,%20divider%20tabs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Foundry">
  <a:themeElements>
    <a:clrScheme name="Custom 235">
      <a:dk1>
        <a:sysClr val="windowText" lastClr="000000"/>
      </a:dk1>
      <a:lt1>
        <a:sysClr val="window" lastClr="FFFFFF"/>
      </a:lt1>
      <a:dk2>
        <a:srgbClr val="571745"/>
      </a:dk2>
      <a:lt2>
        <a:srgbClr val="EEECE1"/>
      </a:lt2>
      <a:accent1>
        <a:srgbClr val="333333"/>
      </a:accent1>
      <a:accent2>
        <a:srgbClr val="901940"/>
      </a:accent2>
      <a:accent3>
        <a:srgbClr val="B2B2B2"/>
      </a:accent3>
      <a:accent4>
        <a:srgbClr val="C71F3C"/>
      </a:accent4>
      <a:accent5>
        <a:srgbClr val="FFC40C"/>
      </a:accent5>
      <a:accent6>
        <a:srgbClr val="F15A3A"/>
      </a:accent6>
      <a:hlink>
        <a:srgbClr val="0000FF"/>
      </a:hlink>
      <a:folHlink>
        <a:srgbClr val="800080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6063B-B8EE-4509-BB2B-182B2A53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notebook kit (cover, binder spine, divider tabs).dotx</Template>
  <TotalTime>58</TotalTime>
  <Pages>1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 Boersma</dc:creator>
  <cp:keywords/>
  <dc:description/>
  <cp:lastModifiedBy>Ezra Boersma</cp:lastModifiedBy>
  <cp:revision>9</cp:revision>
  <cp:lastPrinted>2023-06-06T19:08:00Z</cp:lastPrinted>
  <dcterms:created xsi:type="dcterms:W3CDTF">2023-06-06T07:31:00Z</dcterms:created>
  <dcterms:modified xsi:type="dcterms:W3CDTF">2023-06-06T19:08:00Z</dcterms:modified>
</cp:coreProperties>
</file>