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563A31" w:rsidRPr="00127C5F" w14:paraId="66D5F6DF" w14:textId="77777777" w:rsidTr="00872EA9">
        <w:trPr>
          <w:trHeight w:val="14363"/>
        </w:trPr>
        <w:tc>
          <w:tcPr>
            <w:tcW w:w="10790" w:type="dxa"/>
            <w:shd w:val="clear" w:color="auto" w:fill="auto"/>
            <w:tcMar>
              <w:left w:w="0" w:type="dxa"/>
              <w:right w:w="0" w:type="dxa"/>
            </w:tcMar>
          </w:tcPr>
          <w:p w14:paraId="458A546F" w14:textId="4353F587" w:rsidR="00563A31" w:rsidRPr="00127C5F" w:rsidRDefault="003A0FD5" w:rsidP="00872EA9">
            <w:pPr>
              <w:rPr>
                <w:color w:val="D0300F" w:themeColor="accent6" w:themeShade="B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1168" behindDoc="0" locked="0" layoutInCell="1" allowOverlap="1" wp14:anchorId="7AE82C8F" wp14:editId="598CEB1B">
                      <wp:simplePos x="0" y="0"/>
                      <wp:positionH relativeFrom="column">
                        <wp:posOffset>1194908</wp:posOffset>
                      </wp:positionH>
                      <wp:positionV relativeFrom="paragraph">
                        <wp:posOffset>2200275</wp:posOffset>
                      </wp:positionV>
                      <wp:extent cx="3981450" cy="3981450"/>
                      <wp:effectExtent l="0" t="0" r="0" b="0"/>
                      <wp:wrapNone/>
                      <wp:docPr id="171" name="Rectangle: Diagonal Corners Snipped 1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981450" cy="3981450"/>
                              </a:xfrm>
                              <a:prstGeom prst="snip2DiagRect">
                                <a:avLst>
                                  <a:gd name="adj1" fmla="val 0"/>
                                  <a:gd name="adj2" fmla="val 19437"/>
                                </a:avLst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AC445" w14:textId="001F89E6" w:rsidR="002807E2" w:rsidRPr="001A1C61" w:rsidRDefault="007207AF" w:rsidP="001A1C61">
                                  <w:pPr>
                                    <w:pStyle w:val="Name"/>
                                    <w:spacing w:after="120" w:line="240" w:lineRule="auto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 xml:space="preserve">Project 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  <w:t>Brain Food: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  <w:t xml:space="preserve">A FeedBC Initiative </w:t>
                                  </w:r>
                                  <w:r w:rsidR="0053678D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>at</w:t>
                                  </w: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 xml:space="preserve"> VIU</w:t>
                                  </w:r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AB5AAE" w:rsidRPr="00AB5AAE">
                                    <w:rPr>
                                      <w:color w:val="262626" w:themeColor="text1" w:themeTint="D9"/>
                                      <w:sz w:val="52"/>
                                      <w:szCs w:val="52"/>
                                    </w:rPr>
                                    <w:br/>
                                  </w:r>
                                  <w:r w:rsidR="002807E2" w:rsidRPr="00AB5AAE">
                                    <w:rPr>
                                      <w:rStyle w:val="Heading2Char"/>
                                      <w:rFonts w:asciiTheme="majorHAnsi" w:hAnsiTheme="majorHAns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t>Ezra Boersm</w:t>
                                  </w:r>
                                  <w:r w:rsidR="002807E2" w:rsidRPr="00AB5AAE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t>a</w:t>
                                  </w:r>
                                  <w:r w:rsidR="00AB5AAE" w:rsidRPr="00AB5AAE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hyperlink r:id="rId8" w:history="1">
                                    <w:r w:rsidR="00AB5AAE" w:rsidRPr="004015CD">
                                      <w:rPr>
                                        <w:rStyle w:val="Hyperlink"/>
                                        <w:rFonts w:cstheme="minorBidi"/>
                                        <w:color w:val="595959" w:themeColor="accent3" w:themeShade="80"/>
                                        <w:sz w:val="28"/>
                                        <w:szCs w:val="28"/>
                                      </w:rPr>
                                      <w:t>ezra.boersma@itas.ca</w:t>
                                    </w:r>
                                  </w:hyperlink>
                                </w:p>
                                <w:p w14:paraId="1BE8364D" w14:textId="77777777" w:rsidR="002807E2" w:rsidRPr="002807E2" w:rsidRDefault="002807E2" w:rsidP="002807E2">
                                  <w:pPr>
                                    <w:pStyle w:val="Name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</w:p>
                                <w:p w14:paraId="3677FA65" w14:textId="77777777" w:rsidR="005C3577" w:rsidRDefault="005C3577"/>
                                <w:p w14:paraId="2DA4BA9E" w14:textId="33CDC70A" w:rsidR="002807E2" w:rsidRPr="001A1C61" w:rsidRDefault="0063745B" w:rsidP="001A1C61">
                                  <w:pPr>
                                    <w:pStyle w:val="Name"/>
                                    <w:spacing w:after="120" w:line="240" w:lineRule="auto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  <w:r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t>Windows Clustered File Services with FreeNAS</w:t>
                                  </w:r>
                                  <w:bookmarkStart w:id="0" w:name="_Toc84674988"/>
                                  <w:bookmarkStart w:id="1" w:name="_Toc85473056"/>
                                  <w:bookmarkStart w:id="2" w:name="_Toc85474654"/>
                                  <w:bookmarkStart w:id="3" w:name="_Toc85575532"/>
                                  <w:bookmarkStart w:id="4" w:name="_Toc86535552"/>
                                  <w:bookmarkStart w:id="5" w:name="_Toc87739043"/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1A1C61"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  <w:br/>
                                  </w:r>
                                  <w:r w:rsidR="002807E2" w:rsidRPr="0041443C">
                                    <w:rPr>
                                      <w:rStyle w:val="Heading2Char"/>
                                      <w:rFonts w:asciiTheme="majorHAnsi" w:hAnsiTheme="majorHAnsi"/>
                                      <w:i w:val="0"/>
                                      <w:iCs w:val="0"/>
                                      <w:color w:val="571745" w:themeColor="text2"/>
                                      <w:sz w:val="40"/>
                                      <w:szCs w:val="40"/>
                                    </w:rPr>
                                    <w:t>Ezra Boersm</w:t>
                                  </w:r>
                                  <w:r w:rsidR="002807E2">
                                    <w:rPr>
                                      <w:rStyle w:val="Heading2Char"/>
                                      <w:rFonts w:asciiTheme="majorHAnsi" w:hAnsiTheme="majorHAnsi" w:cstheme="minorBidi"/>
                                      <w:i w:val="0"/>
                                      <w:iCs w:val="0"/>
                                      <w:color w:val="571745" w:themeColor="text2"/>
                                      <w:sz w:val="40"/>
                                      <w:szCs w:val="40"/>
                                    </w:rPr>
                                    <w:t>a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</w:p>
                                <w:p w14:paraId="34E41920" w14:textId="77777777" w:rsidR="002807E2" w:rsidRPr="002807E2" w:rsidRDefault="002807E2" w:rsidP="002807E2">
                                  <w:pPr>
                                    <w:pStyle w:val="Name"/>
                                    <w:rPr>
                                      <w:color w:val="262626" w:themeColor="text1" w:themeTint="D9"/>
                                      <w:sz w:val="73"/>
                                      <w:szCs w:val="73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E82C8F" id="Rectangle: Diagonal Corners Snipped 171" o:spid="_x0000_s1026" style="position:absolute;margin-left:94.1pt;margin-top:173.25pt;width:313.5pt;height:313.5pt;z-index:25159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81450,3981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" adj="-11796480,,5400" path="m,l3207576,r773874,773874l3981450,3981450r,l773874,3981450,,3207576,,xe" fillcolor="#92d050" stroked="f" strokeweight="3pt">
                      <v:stroke joinstyle="miter"/>
                      <v:formulas/>
                      <v:path arrowok="t" o:connecttype="custom" o:connectlocs="0,0;3207576,0;3981450,773874;3981450,3981450;3981450,3981450;773874,3981450;0,3207576;0,0" o:connectangles="0,0,0,0,0,0,0,0" textboxrect="0,0,3981450,3981450"/>
                      <v:textbox>
                        <w:txbxContent>
                          <w:p w14:paraId="161AC445" w14:textId="001F89E6" w:rsidR="002807E2" w:rsidRPr="001A1C61" w:rsidRDefault="007207AF" w:rsidP="001A1C61">
                            <w:pPr>
                              <w:pStyle w:val="Name"/>
                              <w:spacing w:after="120" w:line="240" w:lineRule="auto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 xml:space="preserve">Project 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  <w:t>Brain Food: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  <w:t xml:space="preserve">A FeedBC Initiative </w:t>
                            </w:r>
                            <w:r w:rsidR="0053678D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>at</w:t>
                            </w: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 xml:space="preserve"> VIU</w:t>
                            </w:r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AB5AAE" w:rsidRPr="00AB5AAE">
                              <w:rPr>
                                <w:color w:val="262626" w:themeColor="text1" w:themeTint="D9"/>
                                <w:sz w:val="52"/>
                                <w:szCs w:val="52"/>
                              </w:rPr>
                              <w:br/>
                            </w:r>
                            <w:r w:rsidR="002807E2" w:rsidRPr="00AB5AAE">
                              <w:rPr>
                                <w:rStyle w:val="Heading2Char"/>
                                <w:rFonts w:asciiTheme="majorHAnsi" w:hAnsiTheme="majorHAns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Ezra Boersm</w:t>
                            </w:r>
                            <w:r w:rsidR="002807E2" w:rsidRPr="00AB5AAE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t>a</w:t>
                            </w:r>
                            <w:r w:rsidR="00AB5AAE" w:rsidRPr="00AB5AAE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sz w:val="28"/>
                                <w:szCs w:val="28"/>
                              </w:rPr>
                              <w:br/>
                            </w:r>
                            <w:hyperlink r:id="rId9" w:history="1">
                              <w:r w:rsidR="00AB5AAE" w:rsidRPr="004015CD">
                                <w:rPr>
                                  <w:rStyle w:val="Hyperlink"/>
                                  <w:rFonts w:cstheme="minorBidi"/>
                                  <w:color w:val="595959" w:themeColor="accent3" w:themeShade="80"/>
                                  <w:sz w:val="28"/>
                                  <w:szCs w:val="28"/>
                                </w:rPr>
                                <w:t>ezra.boersma@itas.ca</w:t>
                              </w:r>
                            </w:hyperlink>
                          </w:p>
                          <w:p w14:paraId="1BE8364D" w14:textId="77777777" w:rsidR="002807E2" w:rsidRPr="002807E2" w:rsidRDefault="002807E2" w:rsidP="002807E2">
                            <w:pPr>
                              <w:pStyle w:val="Name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</w:p>
                          <w:p w14:paraId="3677FA65" w14:textId="77777777" w:rsidR="005C3577" w:rsidRDefault="005C3577"/>
                          <w:p w14:paraId="2DA4BA9E" w14:textId="33CDC70A" w:rsidR="002807E2" w:rsidRPr="001A1C61" w:rsidRDefault="0063745B" w:rsidP="001A1C61">
                            <w:pPr>
                              <w:pStyle w:val="Name"/>
                              <w:spacing w:after="120" w:line="240" w:lineRule="auto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t>Windows Clustered File Services with FreeNAS</w:t>
                            </w:r>
                            <w:bookmarkStart w:id="6" w:name="_Toc84674988"/>
                            <w:bookmarkStart w:id="7" w:name="_Toc85473056"/>
                            <w:bookmarkStart w:id="8" w:name="_Toc85474654"/>
                            <w:bookmarkStart w:id="9" w:name="_Toc85575532"/>
                            <w:bookmarkStart w:id="10" w:name="_Toc86535552"/>
                            <w:bookmarkStart w:id="11" w:name="_Toc87739043"/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1A1C61"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  <w:br/>
                            </w:r>
                            <w:r w:rsidR="002807E2" w:rsidRPr="0041443C">
                              <w:rPr>
                                <w:rStyle w:val="Heading2Char"/>
                                <w:rFonts w:asciiTheme="majorHAnsi" w:hAnsiTheme="majorHAnsi"/>
                                <w:i w:val="0"/>
                                <w:iCs w:val="0"/>
                                <w:color w:val="571745" w:themeColor="text2"/>
                                <w:sz w:val="40"/>
                                <w:szCs w:val="40"/>
                              </w:rPr>
                              <w:t>Ezra Boersm</w:t>
                            </w:r>
                            <w:r w:rsidR="002807E2">
                              <w:rPr>
                                <w:rStyle w:val="Heading2Char"/>
                                <w:rFonts w:asciiTheme="majorHAnsi" w:hAnsiTheme="majorHAnsi" w:cstheme="minorBidi"/>
                                <w:i w:val="0"/>
                                <w:iCs w:val="0"/>
                                <w:color w:val="571745" w:themeColor="text2"/>
                                <w:sz w:val="40"/>
                                <w:szCs w:val="40"/>
                              </w:rPr>
                              <w:t>a</w:t>
                            </w:r>
                            <w:bookmarkEnd w:id="6"/>
                            <w:bookmarkEnd w:id="7"/>
                            <w:bookmarkEnd w:id="8"/>
                            <w:bookmarkEnd w:id="9"/>
                            <w:bookmarkEnd w:id="10"/>
                            <w:bookmarkEnd w:id="11"/>
                          </w:p>
                          <w:p w14:paraId="34E41920" w14:textId="77777777" w:rsidR="002807E2" w:rsidRPr="002807E2" w:rsidRDefault="002807E2" w:rsidP="002807E2">
                            <w:pPr>
                              <w:pStyle w:val="Name"/>
                              <w:rPr>
                                <w:color w:val="262626" w:themeColor="text1" w:themeTint="D9"/>
                                <w:sz w:val="73"/>
                                <w:szCs w:val="73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3216" behindDoc="0" locked="0" layoutInCell="1" allowOverlap="1" wp14:anchorId="60DCF95E" wp14:editId="5885F785">
                      <wp:simplePos x="0" y="0"/>
                      <wp:positionH relativeFrom="column">
                        <wp:posOffset>4483262</wp:posOffset>
                      </wp:positionH>
                      <wp:positionV relativeFrom="paragraph">
                        <wp:posOffset>467360</wp:posOffset>
                      </wp:positionV>
                      <wp:extent cx="2435860" cy="2356485"/>
                      <wp:effectExtent l="0" t="0" r="2540" b="5715"/>
                      <wp:wrapNone/>
                      <wp:docPr id="55" name="Rectangle: Single Corner Snipped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flipH="1" flipV="1">
                                <a:off x="0" y="0"/>
                                <a:ext cx="2435860" cy="2356485"/>
                              </a:xfrm>
                              <a:prstGeom prst="snip1Rect">
                                <a:avLst>
                                  <a:gd name="adj" fmla="val 34659"/>
                                </a:avLst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C80DB1" w14:textId="420187FA" w:rsidR="00563A31" w:rsidRPr="00737EF6" w:rsidRDefault="00737EF6" w:rsidP="00563A31">
                                  <w:pPr>
                                    <w:pStyle w:val="Heading3"/>
                                    <w:spacing w:before="0"/>
                                    <w:rPr>
                                      <w:caps w:val="0"/>
                                      <w:sz w:val="48"/>
                                      <w:szCs w:val="48"/>
                                      <w:lang w:val="en-CA"/>
                                    </w:rPr>
                                  </w:pPr>
                                  <w:bookmarkStart w:id="12" w:name="_Toc128610824"/>
                                  <w:bookmarkStart w:id="13" w:name="_Toc128616031"/>
                                  <w:bookmarkStart w:id="14" w:name="_Toc133183272"/>
                                  <w:r w:rsidRPr="00737EF6">
                                    <w:rPr>
                                      <w:caps w:val="0"/>
                                      <w:sz w:val="48"/>
                                      <w:szCs w:val="48"/>
                                      <w:lang w:val="en-CA"/>
                                    </w:rPr>
                                    <w:t>Vancouver Island University</w:t>
                                  </w:r>
                                  <w:bookmarkEnd w:id="12"/>
                                  <w:bookmarkEnd w:id="13"/>
                                  <w:bookmarkEnd w:id="14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upright="1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DCF95E" id="Rectangle: Single Corner Snipped 8" o:spid="_x0000_s1027" style="position:absolute;margin-left:353pt;margin-top:36.8pt;width:191.8pt;height:185.55pt;flip:x y;z-index:25159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35860,23564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" adj="-11796480,,5400" path="m,l1619126,r816734,816734l2435860,2356485,,2356485,,xe" fillcolor="#333 [3204]" stroked="f" strokeweight="3pt">
                      <v:stroke joinstyle="miter"/>
                      <v:formulas/>
                      <v:path arrowok="t" o:connecttype="custom" o:connectlocs="0,0;1619126,0;2435860,816734;2435860,2356485;0,2356485;0,0" o:connectangles="0,0,0,0,0,0" textboxrect="0,0,2435860,2356485"/>
                      <v:textbox>
                        <w:txbxContent>
                          <w:p w14:paraId="12C80DB1" w14:textId="420187FA" w:rsidR="00563A31" w:rsidRPr="00737EF6" w:rsidRDefault="00737EF6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48"/>
                                <w:szCs w:val="48"/>
                                <w:lang w:val="en-CA"/>
                              </w:rPr>
                            </w:pPr>
                            <w:bookmarkStart w:id="15" w:name="_Toc128610824"/>
                            <w:bookmarkStart w:id="16" w:name="_Toc128616031"/>
                            <w:bookmarkStart w:id="17" w:name="_Toc133183272"/>
                            <w:r w:rsidRPr="00737EF6">
                              <w:rPr>
                                <w:caps w:val="0"/>
                                <w:sz w:val="48"/>
                                <w:szCs w:val="48"/>
                                <w:lang w:val="en-CA"/>
                              </w:rPr>
                              <w:t>Vancouver Island University</w:t>
                            </w:r>
                            <w:bookmarkEnd w:id="15"/>
                            <w:bookmarkEnd w:id="16"/>
                            <w:bookmarkEnd w:id="17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E353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5264" behindDoc="0" locked="0" layoutInCell="1" allowOverlap="1" wp14:anchorId="28414BC4" wp14:editId="0782ACB2">
                      <wp:simplePos x="0" y="0"/>
                      <wp:positionH relativeFrom="column">
                        <wp:posOffset>5195570</wp:posOffset>
                      </wp:positionH>
                      <wp:positionV relativeFrom="paragraph">
                        <wp:posOffset>8401050</wp:posOffset>
                      </wp:positionV>
                      <wp:extent cx="7089140" cy="652780"/>
                      <wp:effectExtent l="0" t="0" r="0" b="0"/>
                      <wp:wrapNone/>
                      <wp:docPr id="58" name="Parallelogram 13" title="Shap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89140" cy="652780"/>
                              </a:xfrm>
                              <a:prstGeom prst="parallelogram">
                                <a:avLst>
                                  <a:gd name="adj" fmla="val 69331"/>
                                </a:avLst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049DF75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3" o:spid="_x0000_s1026" type="#_x0000_t7" alt="Title: Shape" style="position:absolute;margin-left:409.1pt;margin-top:661.5pt;width:558.2pt;height:51.4pt;z-index:25159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" adj="1379" fillcolor="#333 [3204]" stroked="f" strokeweight="3pt"/>
                  </w:pict>
                </mc:Fallback>
              </mc:AlternateContent>
            </w:r>
            <w:r w:rsidR="006E353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4240" behindDoc="0" locked="0" layoutInCell="1" allowOverlap="1" wp14:anchorId="13B772E3" wp14:editId="26759285">
                      <wp:simplePos x="0" y="0"/>
                      <wp:positionH relativeFrom="column">
                        <wp:posOffset>-1562100</wp:posOffset>
                      </wp:positionH>
                      <wp:positionV relativeFrom="paragraph">
                        <wp:posOffset>8400415</wp:posOffset>
                      </wp:positionV>
                      <wp:extent cx="7089140" cy="652780"/>
                      <wp:effectExtent l="0" t="0" r="0" b="0"/>
                      <wp:wrapNone/>
                      <wp:docPr id="57" name="Parallelogram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089140" cy="652780"/>
                              </a:xfrm>
                              <a:prstGeom prst="parallelogram">
                                <a:avLst>
                                  <a:gd name="adj" fmla="val 69331"/>
                                </a:avLst>
                              </a:prstGeom>
                              <a:solidFill>
                                <a:srgbClr val="7ABC3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EE0A10" w14:textId="2B1A8CA4" w:rsidR="00563A31" w:rsidRPr="00671495" w:rsidRDefault="009C1406" w:rsidP="00563A31">
                                  <w:pPr>
                                    <w:pStyle w:val="Name"/>
                                    <w:rPr>
                                      <w:color w:val="866500" w:themeColor="accent5" w:themeShade="80"/>
                                      <w:sz w:val="56"/>
                                      <w:szCs w:val="56"/>
                                    </w:rPr>
                                  </w:pPr>
                                  <w:r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Project Guide</w:t>
                                  </w:r>
                                  <w:r w:rsidR="006712C3" w:rsidRP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 xml:space="preserve"> </w:t>
                                  </w:r>
                                  <w:r w:rsid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M</w:t>
                                  </w:r>
                                  <w:r w:rsidR="006712C3" w:rsidRPr="006712C3">
                                    <w:rPr>
                                      <w:color w:val="333333" w:themeColor="accent1"/>
                                      <w:sz w:val="56"/>
                                      <w:szCs w:val="56"/>
                                    </w:rPr>
                                    <w:t>anual</w:t>
                                  </w:r>
                                </w:p>
                                <w:p w14:paraId="3C04F655" w14:textId="77777777" w:rsidR="00563A31" w:rsidRPr="00A82907" w:rsidRDefault="00563A31" w:rsidP="00563A31">
                                  <w:pPr>
                                    <w:jc w:val="center"/>
                                    <w:rPr>
                                      <w:lang w:val="en-CA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3B772E3" id="_x0000_t7" coordsize="21600,21600" o:spt="7" adj="5400" path="m@0,l,21600@1,21600,21600,xe">
                      <v:stroke joinstyle="miter"/>
                      <v:formulas>
                        <v:f eqn="val #0"/>
                        <v:f eqn="sum width 0 #0"/>
                        <v:f eqn="prod #0 1 2"/>
                        <v:f eqn="sum width 0 @2"/>
                        <v:f eqn="mid #0 width"/>
                        <v:f eqn="mid @1 0"/>
                        <v:f eqn="prod height width #0"/>
                        <v:f eqn="prod @6 1 2"/>
                        <v:f eqn="sum height 0 @7"/>
                        <v:f eqn="prod width 1 2"/>
                        <v:f eqn="sum #0 0 @9"/>
                        <v:f eqn="if @10 @8 0"/>
                        <v:f eqn="if @10 @7 height"/>
                      </v:formulas>
                      <v:path gradientshapeok="t" o:connecttype="custom" o:connectlocs="@4,0;10800,@11;@3,10800;@5,21600;10800,@12;@2,10800" textboxrect="1800,1800,19800,19800;8100,8100,13500,13500;10800,10800,10800,10800"/>
                      <v:handles>
                        <v:h position="#0,topLeft" xrange="0,21600"/>
                      </v:handles>
                    </v:shapetype>
                    <v:shape id="Parallelogram 11" o:spid="_x0000_s1028" type="#_x0000_t7" style="position:absolute;margin-left:-123pt;margin-top:661.45pt;width:558.2pt;height:51.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" adj="1379" fillcolor="#7abc32" stroked="f" strokeweight="3pt">
                      <v:textbox>
                        <w:txbxContent>
                          <w:p w14:paraId="79EE0A10" w14:textId="2B1A8CA4" w:rsidR="00563A31" w:rsidRPr="00671495" w:rsidRDefault="009C1406" w:rsidP="00563A31">
                            <w:pPr>
                              <w:pStyle w:val="Name"/>
                              <w:rPr>
                                <w:color w:val="866500" w:themeColor="accent5" w:themeShade="80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Project Guide</w:t>
                            </w:r>
                            <w:r w:rsidR="006712C3" w:rsidRP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M</w:t>
                            </w:r>
                            <w:r w:rsidR="006712C3" w:rsidRPr="006712C3">
                              <w:rPr>
                                <w:color w:val="333333" w:themeColor="accent1"/>
                                <w:sz w:val="56"/>
                                <w:szCs w:val="56"/>
                              </w:rPr>
                              <w:t>anual</w:t>
                            </w:r>
                          </w:p>
                          <w:p w14:paraId="3C04F655" w14:textId="77777777" w:rsidR="00563A31" w:rsidRPr="00A82907" w:rsidRDefault="00563A31" w:rsidP="00563A31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96CACF7" w14:textId="6EA06953" w:rsidR="00563A31" w:rsidRPr="00127C5F" w:rsidRDefault="006E353F" w:rsidP="00563A31">
      <w:pPr>
        <w:rPr>
          <w:color w:val="D0300F" w:themeColor="accent6" w:themeShade="BF"/>
        </w:rPr>
        <w:sectPr w:rsidR="00563A31" w:rsidRPr="00127C5F" w:rsidSect="00D36652">
          <w:headerReference w:type="default" r:id="rId10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192" behindDoc="0" locked="0" layoutInCell="1" allowOverlap="1" wp14:anchorId="1788800B" wp14:editId="2C016F9D">
                <wp:simplePos x="0" y="0"/>
                <wp:positionH relativeFrom="column">
                  <wp:posOffset>-65314</wp:posOffset>
                </wp:positionH>
                <wp:positionV relativeFrom="paragraph">
                  <wp:posOffset>-3533165</wp:posOffset>
                </wp:positionV>
                <wp:extent cx="1851025" cy="1911350"/>
                <wp:effectExtent l="0" t="0" r="0" b="0"/>
                <wp:wrapNone/>
                <wp:docPr id="56" name="Rectangle: Single Corner Snippe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51025" cy="1911350"/>
                        </a:xfrm>
                        <a:prstGeom prst="snip1Rect">
                          <a:avLst>
                            <a:gd name="adj" fmla="val 37292"/>
                          </a:avLst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3314DE" w14:textId="77777777" w:rsid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18" w:name="_Toc126793206"/>
                            <w:bookmarkStart w:id="19" w:name="_Toc82883246"/>
                            <w:bookmarkStart w:id="20" w:name="_Toc83665523"/>
                            <w:bookmarkStart w:id="21" w:name="_Toc84671826"/>
                            <w:bookmarkStart w:id="22" w:name="_Toc84674986"/>
                            <w:bookmarkStart w:id="23" w:name="_Toc85473054"/>
                            <w:bookmarkStart w:id="24" w:name="_Toc85474652"/>
                            <w:bookmarkStart w:id="25" w:name="_Toc85575530"/>
                            <w:bookmarkStart w:id="26" w:name="_Toc86535550"/>
                            <w:bookmarkStart w:id="27" w:name="_Toc87739041"/>
                            <w:bookmarkStart w:id="28" w:name="_Toc89554657"/>
                          </w:p>
                          <w:p w14:paraId="620E1FC8" w14:textId="77777777" w:rsid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</w:p>
                          <w:p w14:paraId="622750F4" w14:textId="35B4542D" w:rsidR="00671495" w:rsidRPr="00671495" w:rsidRDefault="00671495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29" w:name="_Toc128610825"/>
                            <w:bookmarkStart w:id="30" w:name="_Toc128616032"/>
                            <w:bookmarkStart w:id="31" w:name="_Toc133183273"/>
                            <w:r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Last Updated:</w:t>
                            </w:r>
                            <w:bookmarkEnd w:id="29"/>
                            <w:bookmarkEnd w:id="30"/>
                            <w:bookmarkEnd w:id="31"/>
                          </w:p>
                          <w:p w14:paraId="5179D84C" w14:textId="1F0ECBE6" w:rsidR="00563A31" w:rsidRPr="00671495" w:rsidRDefault="005169CB" w:rsidP="00563A31">
                            <w:pPr>
                              <w:pStyle w:val="Heading3"/>
                              <w:spacing w:before="0"/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</w:pPr>
                            <w:bookmarkStart w:id="32" w:name="_Toc128610826"/>
                            <w:bookmarkStart w:id="33" w:name="_Toc128616033"/>
                            <w:bookmarkStart w:id="34" w:name="_Toc133183274"/>
                            <w:r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April</w:t>
                            </w:r>
                            <w:r w:rsidR="00563A31"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 xml:space="preserve"> </w:t>
                            </w:r>
                            <w:r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19</w:t>
                            </w:r>
                            <w:r w:rsidR="00043CE6">
                              <w:rPr>
                                <w:caps w:val="0"/>
                                <w:sz w:val="28"/>
                                <w:szCs w:val="22"/>
                                <w:vertAlign w:val="superscript"/>
                                <w:lang w:val="en-CA"/>
                              </w:rPr>
                              <w:t>th</w:t>
                            </w:r>
                            <w:bookmarkEnd w:id="18"/>
                            <w:bookmarkEnd w:id="19"/>
                            <w:bookmarkEnd w:id="20"/>
                            <w:bookmarkEnd w:id="21"/>
                            <w:bookmarkEnd w:id="22"/>
                            <w:bookmarkEnd w:id="23"/>
                            <w:bookmarkEnd w:id="24"/>
                            <w:bookmarkEnd w:id="25"/>
                            <w:bookmarkEnd w:id="26"/>
                            <w:bookmarkEnd w:id="27"/>
                            <w:bookmarkEnd w:id="28"/>
                            <w:bookmarkEnd w:id="32"/>
                            <w:bookmarkEnd w:id="33"/>
                            <w:r w:rsidR="00027E8F" w:rsidRPr="00671495">
                              <w:rPr>
                                <w:caps w:val="0"/>
                                <w:sz w:val="28"/>
                                <w:szCs w:val="22"/>
                                <w:lang w:val="en-CA"/>
                              </w:rPr>
                              <w:t>, 2023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8800B" id="Rectangle: Single Corner Snipped 1" o:spid="_x0000_s1029" style="position:absolute;margin-left:-5.15pt;margin-top:-278.2pt;width:145.75pt;height:150.5pt;z-index:25159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51025,19113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" adj="-11796480,,5400" path="m,l1160741,r690284,690284l1851025,1911350,,1911350,,xe" fillcolor="#333 [3204]" stroked="f" strokeweight="3pt">
                <v:stroke joinstyle="miter"/>
                <v:formulas/>
                <v:path arrowok="t" o:connecttype="custom" o:connectlocs="0,0;1160741,0;1851025,690284;1851025,1911350;0,1911350;0,0" o:connectangles="0,0,0,0,0,0" textboxrect="0,0,1851025,1911350"/>
                <v:textbox>
                  <w:txbxContent>
                    <w:p w14:paraId="0F3314DE" w14:textId="77777777" w:rsid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35" w:name="_Toc126793206"/>
                      <w:bookmarkStart w:id="36" w:name="_Toc82883246"/>
                      <w:bookmarkStart w:id="37" w:name="_Toc83665523"/>
                      <w:bookmarkStart w:id="38" w:name="_Toc84671826"/>
                      <w:bookmarkStart w:id="39" w:name="_Toc84674986"/>
                      <w:bookmarkStart w:id="40" w:name="_Toc85473054"/>
                      <w:bookmarkStart w:id="41" w:name="_Toc85474652"/>
                      <w:bookmarkStart w:id="42" w:name="_Toc85575530"/>
                      <w:bookmarkStart w:id="43" w:name="_Toc86535550"/>
                      <w:bookmarkStart w:id="44" w:name="_Toc87739041"/>
                      <w:bookmarkStart w:id="45" w:name="_Toc89554657"/>
                    </w:p>
                    <w:p w14:paraId="620E1FC8" w14:textId="77777777" w:rsid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</w:p>
                    <w:p w14:paraId="622750F4" w14:textId="35B4542D" w:rsidR="00671495" w:rsidRPr="00671495" w:rsidRDefault="00671495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46" w:name="_Toc128610825"/>
                      <w:bookmarkStart w:id="47" w:name="_Toc128616032"/>
                      <w:bookmarkStart w:id="48" w:name="_Toc133183273"/>
                      <w:r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Last Updated:</w:t>
                      </w:r>
                      <w:bookmarkEnd w:id="46"/>
                      <w:bookmarkEnd w:id="47"/>
                      <w:bookmarkEnd w:id="48"/>
                    </w:p>
                    <w:p w14:paraId="5179D84C" w14:textId="1F0ECBE6" w:rsidR="00563A31" w:rsidRPr="00671495" w:rsidRDefault="005169CB" w:rsidP="00563A31">
                      <w:pPr>
                        <w:pStyle w:val="Heading3"/>
                        <w:spacing w:before="0"/>
                        <w:rPr>
                          <w:caps w:val="0"/>
                          <w:sz w:val="28"/>
                          <w:szCs w:val="22"/>
                          <w:lang w:val="en-CA"/>
                        </w:rPr>
                      </w:pPr>
                      <w:bookmarkStart w:id="49" w:name="_Toc128610826"/>
                      <w:bookmarkStart w:id="50" w:name="_Toc128616033"/>
                      <w:bookmarkStart w:id="51" w:name="_Toc133183274"/>
                      <w:r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April</w:t>
                      </w:r>
                      <w:r w:rsidR="00563A31"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 xml:space="preserve"> </w:t>
                      </w:r>
                      <w:r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19</w:t>
                      </w:r>
                      <w:r w:rsidR="00043CE6">
                        <w:rPr>
                          <w:caps w:val="0"/>
                          <w:sz w:val="28"/>
                          <w:szCs w:val="22"/>
                          <w:vertAlign w:val="superscript"/>
                          <w:lang w:val="en-CA"/>
                        </w:rPr>
                        <w:t>th</w:t>
                      </w:r>
                      <w:bookmarkEnd w:id="35"/>
                      <w:bookmarkEnd w:id="36"/>
                      <w:bookmarkEnd w:id="37"/>
                      <w:bookmarkEnd w:id="38"/>
                      <w:bookmarkEnd w:id="39"/>
                      <w:bookmarkEnd w:id="40"/>
                      <w:bookmarkEnd w:id="41"/>
                      <w:bookmarkEnd w:id="42"/>
                      <w:bookmarkEnd w:id="43"/>
                      <w:bookmarkEnd w:id="44"/>
                      <w:bookmarkEnd w:id="45"/>
                      <w:bookmarkEnd w:id="49"/>
                      <w:bookmarkEnd w:id="50"/>
                      <w:r w:rsidR="00027E8F" w:rsidRPr="00671495">
                        <w:rPr>
                          <w:caps w:val="0"/>
                          <w:sz w:val="28"/>
                          <w:szCs w:val="22"/>
                          <w:lang w:val="en-CA"/>
                        </w:rPr>
                        <w:t>, 2023</w:t>
                      </w:r>
                      <w:bookmarkEnd w:id="51"/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Segoe UI" w:eastAsiaTheme="minorHAnsi" w:hAnsi="Segoe UI" w:cs="Segoe UI"/>
          <w:color w:val="212529"/>
          <w:sz w:val="23"/>
          <w:szCs w:val="23"/>
        </w:rPr>
        <w:id w:val="-5715819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4A2D61" w14:textId="77777777" w:rsidR="008D15A0" w:rsidRDefault="00382FFB" w:rsidP="00425F50">
          <w:pPr>
            <w:pStyle w:val="TOCHeading"/>
            <w:rPr>
              <w:noProof/>
            </w:rPr>
          </w:pPr>
          <w: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0566A5B" w14:textId="176FE356" w:rsidR="008D15A0" w:rsidRDefault="008D15A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</w:p>
        <w:p w14:paraId="7E3AEE69" w14:textId="673A9F56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5" w:history="1">
            <w:r w:rsidR="008D15A0" w:rsidRPr="00667BD9">
              <w:rPr>
                <w:rStyle w:val="Hyperlink"/>
                <w:noProof/>
              </w:rPr>
              <w:t>Introduction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_Toc133183275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35D92BAE" w14:textId="6965991F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6" w:history="1">
            <w:r w:rsidR="008D15A0" w:rsidRPr="00667BD9">
              <w:rPr>
                <w:rStyle w:val="Hyperlink"/>
                <w:noProof/>
              </w:rPr>
              <w:t>Project Components: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_Toc133183276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4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76D7DA9" w14:textId="74504BFC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7" w:history="1">
            <w:r w:rsidR="008D15A0" w:rsidRPr="00667BD9">
              <w:rPr>
                <w:rStyle w:val="Hyperlink"/>
                <w:noProof/>
              </w:rPr>
              <w:t>Modify and Manage Site Content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_Toc133183277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7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6E7AB939" w14:textId="11A377C8" w:rsidR="008D15A0" w:rsidRDefault="00000000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8" w:history="1">
            <w:r w:rsidR="008D15A0" w:rsidRPr="00667BD9">
              <w:rPr>
                <w:rStyle w:val="Hyperlink"/>
                <w:noProof/>
              </w:rPr>
              <w:t>Troubleshooting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_Toc133183278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12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0235F900" w14:textId="201CF739" w:rsidR="008D15A0" w:rsidRDefault="00000000" w:rsidP="00216D0D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33183279" w:history="1">
            <w:r w:rsidR="008D15A0" w:rsidRPr="00667BD9">
              <w:rPr>
                <w:rStyle w:val="Hyperlink"/>
                <w:noProof/>
              </w:rPr>
              <w:t>Resources</w:t>
            </w:r>
            <w:r w:rsidR="008D15A0">
              <w:rPr>
                <w:noProof/>
                <w:webHidden/>
              </w:rPr>
              <w:tab/>
            </w:r>
            <w:r w:rsidR="008D15A0">
              <w:rPr>
                <w:noProof/>
                <w:webHidden/>
              </w:rPr>
              <w:fldChar w:fldCharType="begin"/>
            </w:r>
            <w:r w:rsidR="008D15A0">
              <w:rPr>
                <w:noProof/>
                <w:webHidden/>
              </w:rPr>
              <w:instrText xml:space="preserve"> PAGEREF _Toc133183279 \h </w:instrText>
            </w:r>
            <w:r w:rsidR="008D15A0">
              <w:rPr>
                <w:noProof/>
                <w:webHidden/>
              </w:rPr>
            </w:r>
            <w:r w:rsidR="008D15A0">
              <w:rPr>
                <w:noProof/>
                <w:webHidden/>
              </w:rPr>
              <w:fldChar w:fldCharType="separate"/>
            </w:r>
            <w:r w:rsidR="00994020">
              <w:rPr>
                <w:noProof/>
                <w:webHidden/>
              </w:rPr>
              <w:t>13</w:t>
            </w:r>
            <w:r w:rsidR="008D15A0">
              <w:rPr>
                <w:noProof/>
                <w:webHidden/>
              </w:rPr>
              <w:fldChar w:fldCharType="end"/>
            </w:r>
          </w:hyperlink>
        </w:p>
        <w:p w14:paraId="52F4B5B0" w14:textId="3A8B149B" w:rsidR="00382FFB" w:rsidRDefault="00382FFB">
          <w:r>
            <w:rPr>
              <w:b/>
              <w:bCs/>
              <w:noProof/>
            </w:rPr>
            <w:fldChar w:fldCharType="end"/>
          </w:r>
        </w:p>
      </w:sdtContent>
    </w:sdt>
    <w:p w14:paraId="200952C0" w14:textId="77777777" w:rsidR="00027E8F" w:rsidRDefault="00027E8F" w:rsidP="00A11B6A">
      <w:pPr>
        <w:rPr>
          <w:sz w:val="28"/>
          <w:szCs w:val="28"/>
          <w:u w:val="single"/>
        </w:rPr>
      </w:pPr>
    </w:p>
    <w:p w14:paraId="67428AF9" w14:textId="7D7F8474" w:rsidR="00A11B6A" w:rsidRDefault="005169CB" w:rsidP="00A11B6A">
      <w:pPr>
        <w:rPr>
          <w:u w:val="single"/>
        </w:rPr>
      </w:pPr>
      <w:r>
        <w:rPr>
          <w:sz w:val="28"/>
          <w:szCs w:val="28"/>
          <w:u w:val="single"/>
        </w:rPr>
        <w:t>Map Marker Update Tutorial Video</w:t>
      </w:r>
      <w:r w:rsidR="00A11B6A" w:rsidRPr="00381A01">
        <w:rPr>
          <w:sz w:val="28"/>
          <w:szCs w:val="28"/>
          <w:u w:val="single"/>
        </w:rPr>
        <w:t>:</w:t>
      </w:r>
    </w:p>
    <w:p w14:paraId="5CB10F79" w14:textId="77777777" w:rsidR="003F40B5" w:rsidRDefault="00000000" w:rsidP="00A11B6A">
      <w:hyperlink r:id="rId11" w:history="1">
        <w:r w:rsidR="005169CB" w:rsidRPr="00E75336">
          <w:rPr>
            <w:rStyle w:val="Hyperlink"/>
          </w:rPr>
          <w:t>https://youtu.be/3veE7ZDEx2s</w:t>
        </w:r>
      </w:hyperlink>
      <w:r w:rsidR="005169CB">
        <w:t xml:space="preserve"> </w:t>
      </w:r>
    </w:p>
    <w:p w14:paraId="3F19B608" w14:textId="77777777" w:rsidR="003F40B5" w:rsidRDefault="003F40B5" w:rsidP="00A11B6A"/>
    <w:p w14:paraId="55ED9840" w14:textId="0FAB70F9" w:rsidR="005169CB" w:rsidRDefault="00A11B6A" w:rsidP="00A11B6A">
      <w:r>
        <w:t xml:space="preserve"> </w:t>
      </w:r>
    </w:p>
    <w:p w14:paraId="16F6BF32" w14:textId="27E1AA6A" w:rsidR="005169CB" w:rsidRDefault="00027E8F" w:rsidP="005169CB">
      <w:pPr>
        <w:rPr>
          <w:u w:val="single"/>
        </w:rPr>
      </w:pPr>
      <w:r>
        <w:rPr>
          <w:sz w:val="28"/>
          <w:szCs w:val="28"/>
          <w:u w:val="single"/>
        </w:rPr>
        <w:t>GitHub</w:t>
      </w:r>
      <w:r w:rsidR="005169CB">
        <w:rPr>
          <w:sz w:val="28"/>
          <w:szCs w:val="28"/>
          <w:u w:val="single"/>
        </w:rPr>
        <w:t xml:space="preserve"> Code Repository</w:t>
      </w:r>
      <w:r w:rsidR="005169CB" w:rsidRPr="00381A01">
        <w:rPr>
          <w:sz w:val="28"/>
          <w:szCs w:val="28"/>
          <w:u w:val="single"/>
        </w:rPr>
        <w:t>:</w:t>
      </w:r>
    </w:p>
    <w:p w14:paraId="045BE997" w14:textId="77777777" w:rsidR="00027E8F" w:rsidRDefault="00000000" w:rsidP="005169CB">
      <w:pPr>
        <w:rPr>
          <w:rStyle w:val="Hyperlink"/>
        </w:rPr>
      </w:pPr>
      <w:hyperlink r:id="rId12" w:history="1">
        <w:r w:rsidR="005169CB" w:rsidRPr="00B30B05">
          <w:rPr>
            <w:rStyle w:val="Hyperlink"/>
          </w:rPr>
          <w:t>https://github.com/EzraBoersma/ezrab_feedbc</w:t>
        </w:r>
      </w:hyperlink>
    </w:p>
    <w:p w14:paraId="5270D0BE" w14:textId="77777777" w:rsidR="00027E8F" w:rsidRDefault="00027E8F" w:rsidP="005169CB">
      <w:pPr>
        <w:rPr>
          <w:rStyle w:val="Hyperlink"/>
        </w:rPr>
      </w:pPr>
    </w:p>
    <w:p w14:paraId="1E9A0307" w14:textId="77777777" w:rsidR="00027E8F" w:rsidRDefault="00027E8F" w:rsidP="005169CB">
      <w:pPr>
        <w:rPr>
          <w:rStyle w:val="Hyperlink"/>
        </w:rPr>
      </w:pPr>
    </w:p>
    <w:p w14:paraId="6E574074" w14:textId="77777777" w:rsidR="00027E8F" w:rsidRDefault="00027E8F" w:rsidP="00027E8F">
      <w:pPr>
        <w:pStyle w:val="Intro"/>
        <w:spacing w:line="480" w:lineRule="auto"/>
        <w:ind w:left="0"/>
      </w:pPr>
      <w:bookmarkStart w:id="52" w:name="_Toc89554660"/>
      <w:r w:rsidRPr="002506C5">
        <w:rPr>
          <w:rStyle w:val="Heading7Char"/>
        </w:rPr>
        <w:t>Software</w:t>
      </w:r>
      <w:bookmarkEnd w:id="52"/>
      <w:r>
        <w:rPr>
          <w:rStyle w:val="Heading7Char"/>
        </w:rPr>
        <w:t xml:space="preserve"> Required:</w:t>
      </w:r>
    </w:p>
    <w:p w14:paraId="24508C3E" w14:textId="77777777" w:rsidR="00027E8F" w:rsidRDefault="00027E8F" w:rsidP="00027E8F">
      <w:pPr>
        <w:pStyle w:val="NormalText"/>
        <w:rPr>
          <w:b/>
          <w:bCs/>
        </w:rPr>
      </w:pPr>
      <w:r>
        <w:rPr>
          <w:b/>
          <w:bCs/>
        </w:rPr>
        <w:t>Microsoft Office Excel</w:t>
      </w:r>
    </w:p>
    <w:p w14:paraId="19622210" w14:textId="09041975" w:rsidR="00080161" w:rsidRDefault="00080161" w:rsidP="00027E8F">
      <w:pPr>
        <w:pStyle w:val="NormalText"/>
        <w:rPr>
          <w:b/>
          <w:bCs/>
        </w:rPr>
      </w:pPr>
      <w:r>
        <w:rPr>
          <w:b/>
          <w:bCs/>
        </w:rPr>
        <w:t>Any Web Browser</w:t>
      </w:r>
    </w:p>
    <w:p w14:paraId="4F2F8D94" w14:textId="61FDFC12" w:rsidR="00027E8F" w:rsidRDefault="00027E8F" w:rsidP="00027E8F">
      <w:pPr>
        <w:rPr>
          <w:rStyle w:val="Hyperlink"/>
        </w:rPr>
      </w:pPr>
      <w:r>
        <w:rPr>
          <w:b/>
          <w:bCs/>
        </w:rPr>
        <w:t xml:space="preserve">Microsoft VS Code </w:t>
      </w:r>
      <w:r>
        <w:t xml:space="preserve">or </w:t>
      </w:r>
      <w:r w:rsidRPr="00584545">
        <w:rPr>
          <w:u w:val="single"/>
        </w:rPr>
        <w:t>other editor</w:t>
      </w:r>
      <w:r>
        <w:t xml:space="preserve"> (</w:t>
      </w:r>
      <w:r w:rsidR="003D2020">
        <w:t xml:space="preserve">only needed </w:t>
      </w:r>
      <w:r w:rsidR="005B436D">
        <w:t xml:space="preserve">for </w:t>
      </w:r>
      <w:r w:rsidR="00066141">
        <w:t>d</w:t>
      </w:r>
      <w:r w:rsidR="005B436D">
        <w:t>evelopers.</w:t>
      </w:r>
      <w:r>
        <w:t>)</w:t>
      </w:r>
    </w:p>
    <w:p w14:paraId="0A72BA9A" w14:textId="4D04E0C4" w:rsidR="00563A31" w:rsidRPr="00381A01" w:rsidRDefault="005169CB" w:rsidP="005169CB">
      <w:pPr>
        <w:rPr>
          <w:rFonts w:asciiTheme="majorHAnsi" w:hAnsiTheme="majorHAnsi"/>
          <w:caps/>
          <w:color w:val="FFFFFF" w:themeColor="background1"/>
          <w:sz w:val="44"/>
          <w:szCs w:val="36"/>
          <w:u w:val="single"/>
        </w:rPr>
      </w:pPr>
      <w:r>
        <w:t xml:space="preserve"> </w:t>
      </w:r>
      <w:r w:rsidR="00563A31" w:rsidRPr="00381A01">
        <w:rPr>
          <w:u w:val="single"/>
        </w:rPr>
        <w:br w:type="page"/>
      </w:r>
    </w:p>
    <w:p w14:paraId="6E6D6A34" w14:textId="3BD909FA" w:rsidR="00563A31" w:rsidRDefault="00563A31" w:rsidP="00563A31">
      <w:pPr>
        <w:pStyle w:val="Title"/>
        <w:pBdr>
          <w:bottom w:val="single" w:sz="4" w:space="1" w:color="auto"/>
        </w:pBdr>
        <w:jc w:val="left"/>
        <w:rPr>
          <w:color w:val="000000" w:themeColor="text1"/>
        </w:rPr>
      </w:pPr>
      <w:bookmarkStart w:id="53" w:name="_Toc84671829"/>
      <w:bookmarkStart w:id="54" w:name="_Toc84674989"/>
      <w:bookmarkStart w:id="55" w:name="_Toc133183275"/>
      <w:r>
        <w:rPr>
          <w:color w:val="000000" w:themeColor="text1"/>
        </w:rPr>
        <w:lastRenderedPageBreak/>
        <w:t>Introduction</w:t>
      </w:r>
      <w:bookmarkEnd w:id="53"/>
      <w:bookmarkEnd w:id="54"/>
      <w:bookmarkEnd w:id="55"/>
    </w:p>
    <w:p w14:paraId="769038EF" w14:textId="55A19FF2" w:rsidR="00563A31" w:rsidRDefault="00563A31" w:rsidP="00563A31">
      <w:pPr>
        <w:rPr>
          <w:color w:val="000000" w:themeColor="text1"/>
        </w:rPr>
      </w:pPr>
    </w:p>
    <w:p w14:paraId="3481D896" w14:textId="745ECBE1" w:rsidR="00626721" w:rsidRDefault="00626721" w:rsidP="00563A31">
      <w:pPr>
        <w:rPr>
          <w:color w:val="000000" w:themeColor="text1"/>
        </w:rPr>
      </w:pPr>
    </w:p>
    <w:p w14:paraId="407FD2AE" w14:textId="3EBED45C" w:rsidR="00027E8F" w:rsidRDefault="0053678D" w:rsidP="009C1406">
      <w:pPr>
        <w:pStyle w:val="Intro"/>
        <w:spacing w:line="480" w:lineRule="auto"/>
        <w:ind w:left="0" w:firstLine="720"/>
      </w:pPr>
      <w:r w:rsidRPr="009C1406">
        <w:t xml:space="preserve">This </w:t>
      </w:r>
      <w:r w:rsidR="009C1406" w:rsidRPr="009C1406">
        <w:t xml:space="preserve">is the companion guide to the </w:t>
      </w:r>
      <w:r w:rsidR="009C1406" w:rsidRPr="00552C5C">
        <w:rPr>
          <w:b/>
          <w:bCs/>
          <w:i/>
          <w:iCs/>
          <w:u w:val="single"/>
        </w:rPr>
        <w:t>VIU Food Services -</w:t>
      </w:r>
      <w:r w:rsidR="009C1406" w:rsidRPr="00552C5C">
        <w:rPr>
          <w:b/>
          <w:bCs/>
          <w:i/>
          <w:iCs/>
          <w:u w:val="single"/>
        </w:rPr>
        <w:br/>
        <w:t>Brain Food: FeedBC Initiative</w:t>
      </w:r>
      <w:r w:rsidR="009C1406" w:rsidRPr="009C1406">
        <w:t xml:space="preserve">. Here we will explain each of the </w:t>
      </w:r>
      <w:r w:rsidR="00552C5C">
        <w:t xml:space="preserve">project’s </w:t>
      </w:r>
      <w:r w:rsidR="009C1406" w:rsidRPr="009C1406">
        <w:t>website components</w:t>
      </w:r>
      <w:r w:rsidR="00027E8F">
        <w:t xml:space="preserve">: the </w:t>
      </w:r>
      <w:r w:rsidR="00027E8F" w:rsidRPr="00552C5C">
        <w:rPr>
          <w:i/>
          <w:iCs/>
          <w:u w:val="single"/>
        </w:rPr>
        <w:t>four outlet menus</w:t>
      </w:r>
      <w:r w:rsidR="00027E8F">
        <w:t xml:space="preserve">, </w:t>
      </w:r>
      <w:r w:rsidR="00027E8F" w:rsidRPr="00552C5C">
        <w:rPr>
          <w:i/>
          <w:iCs/>
          <w:u w:val="single"/>
        </w:rPr>
        <w:t>Food Services ‘Online Order’ platform</w:t>
      </w:r>
      <w:r w:rsidR="00027E8F">
        <w:t xml:space="preserve">, and the </w:t>
      </w:r>
      <w:r w:rsidR="00027E8F" w:rsidRPr="00552C5C">
        <w:rPr>
          <w:i/>
          <w:iCs/>
          <w:u w:val="single"/>
        </w:rPr>
        <w:t>Local Food map</w:t>
      </w:r>
      <w:r w:rsidR="00145D07">
        <w:t xml:space="preserve"> - </w:t>
      </w:r>
      <w:r w:rsidR="00145D07" w:rsidRPr="009C1406">
        <w:t>and give a concise overview of how they work.</w:t>
      </w:r>
    </w:p>
    <w:p w14:paraId="73C06B53" w14:textId="20E58685" w:rsidR="00626721" w:rsidRPr="00145D07" w:rsidRDefault="00145D07" w:rsidP="00145D07">
      <w:pPr>
        <w:pStyle w:val="Intro"/>
        <w:spacing w:line="480" w:lineRule="auto"/>
        <w:ind w:left="0" w:firstLine="720"/>
      </w:pPr>
      <w:r>
        <w:t xml:space="preserve">Most importantly, this guide will help to provide information about </w:t>
      </w:r>
      <w:r w:rsidRPr="00145D07">
        <w:rPr>
          <w:u w:val="single"/>
        </w:rPr>
        <w:t>maintaining</w:t>
      </w:r>
      <w:r>
        <w:t xml:space="preserve">, </w:t>
      </w:r>
      <w:r w:rsidRPr="00145D07">
        <w:rPr>
          <w:u w:val="single"/>
        </w:rPr>
        <w:t>modifying</w:t>
      </w:r>
      <w:r>
        <w:t xml:space="preserve">, or </w:t>
      </w:r>
      <w:r w:rsidRPr="00145D07">
        <w:rPr>
          <w:u w:val="single"/>
        </w:rPr>
        <w:t>troubleshooting</w:t>
      </w:r>
      <w:r>
        <w:t xml:space="preserve"> the website application – which includes the </w:t>
      </w:r>
      <w:r w:rsidRPr="00145D07">
        <w:rPr>
          <w:b/>
          <w:bCs/>
          <w:i/>
          <w:iCs/>
          <w:u w:val="single"/>
        </w:rPr>
        <w:t>supplier map markers</w:t>
      </w:r>
      <w:r>
        <w:t xml:space="preserve"> and </w:t>
      </w:r>
      <w:r w:rsidRPr="00145D07">
        <w:rPr>
          <w:b/>
          <w:bCs/>
          <w:i/>
          <w:iCs/>
          <w:u w:val="single"/>
        </w:rPr>
        <w:t>outlet menu items</w:t>
      </w:r>
      <w:r>
        <w:t>.</w:t>
      </w:r>
    </w:p>
    <w:p w14:paraId="2D1CCEDB" w14:textId="4B96ACCC" w:rsidR="00145D07" w:rsidRPr="00145D07" w:rsidRDefault="00145D07" w:rsidP="00145D07">
      <w:pPr>
        <w:spacing w:line="480" w:lineRule="auto"/>
      </w:pPr>
      <w:r w:rsidRPr="00145D07">
        <w:rPr>
          <w:sz w:val="28"/>
        </w:rPr>
        <w:t xml:space="preserve">** </w:t>
      </w:r>
      <w:r w:rsidRPr="00145D07">
        <w:rPr>
          <w:sz w:val="16"/>
          <w:szCs w:val="12"/>
        </w:rPr>
        <w:t xml:space="preserve">Be sure to follow all steps in the procedure guides, as they contain important steps for creating backups as you work. </w:t>
      </w:r>
      <w:r>
        <w:rPr>
          <w:sz w:val="28"/>
        </w:rPr>
        <w:t>**</w:t>
      </w:r>
    </w:p>
    <w:p w14:paraId="07D35F21" w14:textId="77777777" w:rsidR="00145D07" w:rsidRDefault="00145D07" w:rsidP="00563A31">
      <w:pPr>
        <w:rPr>
          <w:color w:val="000000" w:themeColor="text1"/>
        </w:rPr>
      </w:pPr>
    </w:p>
    <w:p w14:paraId="31C91992" w14:textId="194CFCB9" w:rsidR="00D8555E" w:rsidRPr="00552C5C" w:rsidRDefault="00552C5C" w:rsidP="00552C5C">
      <w:pPr>
        <w:pStyle w:val="Intro"/>
        <w:spacing w:line="480" w:lineRule="auto"/>
        <w:ind w:left="0" w:firstLine="720"/>
        <w:rPr>
          <w:sz w:val="24"/>
          <w:szCs w:val="22"/>
          <w:u w:val="single"/>
        </w:rPr>
      </w:pPr>
      <w:r w:rsidRPr="00552C5C">
        <w:rPr>
          <w:sz w:val="24"/>
          <w:szCs w:val="22"/>
          <w:u w:val="single"/>
        </w:rPr>
        <w:t xml:space="preserve">For more technical information than is available in this guide, you may want to visit the </w:t>
      </w:r>
      <w:hyperlink r:id="rId13" w:history="1">
        <w:r w:rsidRPr="00552C5C">
          <w:rPr>
            <w:rStyle w:val="Hyperlink"/>
            <w:sz w:val="24"/>
            <w:szCs w:val="22"/>
          </w:rPr>
          <w:t>project repository</w:t>
        </w:r>
      </w:hyperlink>
      <w:r w:rsidRPr="00552C5C">
        <w:rPr>
          <w:sz w:val="24"/>
          <w:szCs w:val="22"/>
          <w:u w:val="single"/>
        </w:rPr>
        <w:t xml:space="preserve"> on GitHub, </w:t>
      </w:r>
      <w:r>
        <w:rPr>
          <w:sz w:val="24"/>
          <w:szCs w:val="22"/>
          <w:u w:val="single"/>
        </w:rPr>
        <w:t>review code comments</w:t>
      </w:r>
      <w:r w:rsidRPr="00552C5C">
        <w:rPr>
          <w:sz w:val="24"/>
          <w:szCs w:val="22"/>
          <w:u w:val="single"/>
        </w:rPr>
        <w:t xml:space="preserve">, or </w:t>
      </w:r>
      <w:hyperlink r:id="rId14" w:history="1">
        <w:r w:rsidRPr="00552C5C">
          <w:rPr>
            <w:rStyle w:val="Hyperlink"/>
            <w:sz w:val="24"/>
            <w:szCs w:val="22"/>
          </w:rPr>
          <w:t>contact</w:t>
        </w:r>
      </w:hyperlink>
      <w:r w:rsidRPr="00552C5C">
        <w:rPr>
          <w:sz w:val="24"/>
          <w:szCs w:val="22"/>
          <w:u w:val="single"/>
        </w:rPr>
        <w:t xml:space="preserve"> the project developer. </w:t>
      </w:r>
    </w:p>
    <w:p w14:paraId="02115922" w14:textId="6E9528EB" w:rsidR="00F80DCC" w:rsidRPr="001D033C" w:rsidRDefault="001D033C" w:rsidP="001D033C">
      <w:pPr>
        <w:rPr>
          <w:rStyle w:val="Strong"/>
          <w:rFonts w:ascii="Segoe UI" w:hAnsi="Segoe UI"/>
          <w:color w:val="212529"/>
          <w:sz w:val="28"/>
        </w:rPr>
      </w:pPr>
      <w:r>
        <w:br w:type="page"/>
      </w:r>
    </w:p>
    <w:p w14:paraId="552C2B08" w14:textId="013187BD" w:rsidR="003C16C2" w:rsidRPr="003C16C2" w:rsidRDefault="00341772" w:rsidP="003C16C2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56" w:name="_Toc133183276"/>
      <w:r>
        <w:rPr>
          <w:rStyle w:val="Strong"/>
          <w:color w:val="000000" w:themeColor="text1"/>
          <w:sz w:val="44"/>
        </w:rPr>
        <w:lastRenderedPageBreak/>
        <w:t>Project C</w:t>
      </w:r>
      <w:r w:rsidR="00382FFB">
        <w:rPr>
          <w:rStyle w:val="Strong"/>
          <w:color w:val="000000" w:themeColor="text1"/>
          <w:sz w:val="44"/>
        </w:rPr>
        <w:t>o</w:t>
      </w:r>
      <w:r>
        <w:rPr>
          <w:rStyle w:val="Strong"/>
          <w:color w:val="000000" w:themeColor="text1"/>
          <w:sz w:val="44"/>
        </w:rPr>
        <w:t>mponents</w:t>
      </w:r>
      <w:r w:rsidR="0091457D">
        <w:rPr>
          <w:rStyle w:val="Strong"/>
          <w:color w:val="000000" w:themeColor="text1"/>
          <w:sz w:val="44"/>
        </w:rPr>
        <w:t>:</w:t>
      </w:r>
      <w:bookmarkEnd w:id="56"/>
      <w:r w:rsidR="0091457D">
        <w:rPr>
          <w:rStyle w:val="Strong"/>
          <w:color w:val="000000" w:themeColor="text1"/>
          <w:sz w:val="44"/>
        </w:rPr>
        <w:t xml:space="preserve"> </w:t>
      </w:r>
    </w:p>
    <w:p w14:paraId="6684698B" w14:textId="257705D8" w:rsidR="00011274" w:rsidRPr="00CC262B" w:rsidRDefault="00AB5AAE" w:rsidP="00011274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t xml:space="preserve">FeedBC </w:t>
      </w:r>
      <w:r w:rsidR="00011274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Local Food </w:t>
      </w:r>
      <w:r w:rsidR="00011274">
        <w:rPr>
          <w:rStyle w:val="Heading5Char"/>
          <w:color w:val="333333" w:themeColor="accent1"/>
        </w:rPr>
        <w:t>Map</w:t>
      </w:r>
    </w:p>
    <w:p w14:paraId="05CF1D1A" w14:textId="3B9D386C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0528" behindDoc="0" locked="0" layoutInCell="1" allowOverlap="1" wp14:anchorId="413A2FFD" wp14:editId="46093864">
            <wp:simplePos x="0" y="0"/>
            <wp:positionH relativeFrom="margin">
              <wp:align>center</wp:align>
            </wp:positionH>
            <wp:positionV relativeFrom="margin">
              <wp:posOffset>2414869</wp:posOffset>
            </wp:positionV>
            <wp:extent cx="457644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89" y="21531"/>
                <wp:lineTo x="2148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T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he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heart of the application, the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interactive map is a Java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S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cript vector map which displays dynamically generated </w:t>
      </w:r>
      <w:hyperlink r:id="rId16" w:history="1">
        <w:r w:rsidR="004C0B31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a corresponding 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map </w:t>
      </w:r>
      <w:r w:rsidR="004C0B31">
        <w:rPr>
          <w:rStyle w:val="Strong"/>
          <w:rFonts w:ascii="Segoe UI" w:hAnsi="Segoe UI"/>
          <w:color w:val="212529"/>
          <w:sz w:val="23"/>
          <w:shd w:val="clear" w:color="auto" w:fill="FFFFFF"/>
        </w:rPr>
        <w:t>legend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>. Each marker and legend item will bring up information about the selected food supplier and will show their location on our food map.</w:t>
      </w:r>
    </w:p>
    <w:p w14:paraId="2A01B3DD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40EE2F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D040E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6E9AB4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F7F3A3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C4D7F7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7A05BD6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E132DC5" w14:textId="77777777" w:rsidR="004015CD" w:rsidRDefault="004015CD" w:rsidP="00CA1263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D1DFA1" w14:textId="3B9D386C" w:rsidR="00011274" w:rsidRDefault="00011274" w:rsidP="004015CD">
      <w:pPr>
        <w:pStyle w:val="ListParagraph"/>
        <w:numPr>
          <w:ilvl w:val="0"/>
          <w:numId w:val="0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06A70953" w14:textId="77777777" w:rsidR="006F403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Implemented using the </w:t>
      </w:r>
      <w:hyperlink r:id="rId17" w:history="1">
        <w:r w:rsidRPr="004C0B31">
          <w:rPr>
            <w:rStyle w:val="Hyperlink"/>
            <w:sz w:val="23"/>
            <w:shd w:val="clear" w:color="auto" w:fill="FFFFFF"/>
          </w:rPr>
          <w:t>Google Maps API</w:t>
        </w:r>
      </w:hyperlink>
    </w:p>
    <w:p w14:paraId="5E5ACCFD" w14:textId="69D96C80" w:rsidR="00CA1263" w:rsidRDefault="006F4033" w:rsidP="0001127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D</w:t>
      </w:r>
      <w:r w:rsidR="00CA126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ynamically generated </w:t>
      </w:r>
      <w:hyperlink r:id="rId18" w:history="1">
        <w:r w:rsidR="00CA1263" w:rsidRPr="00CA1263">
          <w:rPr>
            <w:rStyle w:val="Hyperlink"/>
            <w:sz w:val="23"/>
            <w:shd w:val="clear" w:color="auto" w:fill="FFFFFF"/>
          </w:rPr>
          <w:t>Advanced Map Markers</w:t>
        </w:r>
      </w:hyperlink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and Legend</w:t>
      </w:r>
    </w:p>
    <w:p w14:paraId="301D2D8B" w14:textId="7640739F" w:rsidR="001953C3" w:rsidRPr="00EC7E54" w:rsidRDefault="006F4033" w:rsidP="00EC7E54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JavaScript AJAX to load data from 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t>an excel workbook which is exported as a CSV -</w:t>
      </w:r>
      <w:r w:rsidR="000F52CB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 and adding of components.</w:t>
      </w:r>
      <w:r w:rsidR="00EC7E54" w:rsidRPr="00EC7E54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761D01B2" w14:textId="51CDA84C" w:rsidR="000F52CB" w:rsidRPr="00CC262B" w:rsidRDefault="00AB5AAE" w:rsidP="000F52CB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0F52CB">
        <w:rPr>
          <w:rStyle w:val="Heading5Char"/>
          <w:color w:val="333333" w:themeColor="accent1"/>
        </w:rPr>
        <w:t xml:space="preserve">Interactive </w:t>
      </w:r>
      <w:r>
        <w:rPr>
          <w:rStyle w:val="Heading5Char"/>
          <w:color w:val="333333" w:themeColor="accent1"/>
        </w:rPr>
        <w:t xml:space="preserve">Outlet </w:t>
      </w:r>
      <w:r w:rsidR="000F52CB">
        <w:rPr>
          <w:rStyle w:val="Heading5Char"/>
          <w:color w:val="333333" w:themeColor="accent1"/>
        </w:rPr>
        <w:t>Menus</w:t>
      </w:r>
    </w:p>
    <w:p w14:paraId="156216EB" w14:textId="77777777" w:rsidR="00EC7E54" w:rsidRPr="003C16C2" w:rsidRDefault="00EC7E54" w:rsidP="00EC7E54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7D858213" w14:textId="7F1854B6" w:rsidR="00EC7E54" w:rsidRDefault="002C248A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Another primary activity in this app is the accordion sections that contain the menu items for each of the food outlets operating under Food Services.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These items will provide information about nutritional data, local food-sourcing, dietary compatibility, and allergen presence, in each of the food offerings currently available.</w:t>
      </w:r>
    </w:p>
    <w:p w14:paraId="7AFF68CE" w14:textId="6376D568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2576" behindDoc="0" locked="0" layoutInCell="1" allowOverlap="1" wp14:anchorId="676E1DA0" wp14:editId="60E5EA65">
            <wp:simplePos x="0" y="0"/>
            <wp:positionH relativeFrom="margin">
              <wp:align>center</wp:align>
            </wp:positionH>
            <wp:positionV relativeFrom="margin">
              <wp:posOffset>2300102</wp:posOffset>
            </wp:positionV>
            <wp:extent cx="435038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1" y="21531"/>
                <wp:lineTo x="2147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9A3147" w14:textId="1E8E1589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870B1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3F66BEE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4580732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AEE804" w14:textId="6C6C3779" w:rsidR="00EC7E54" w:rsidRPr="00EC7E54" w:rsidRDefault="00EC7E54" w:rsidP="00EC7E54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4B5A30EA" w14:textId="77777777" w:rsidR="00EC7E54" w:rsidRDefault="00EC7E54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D0D1C2A" w14:textId="77777777" w:rsidR="00772645" w:rsidRDefault="00772645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51D6F8DB" w14:textId="7507E7F2" w:rsidR="000F52CB" w:rsidRDefault="000F52CB" w:rsidP="000F52CB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44264D00" w14:textId="3BF8766C" w:rsidR="000F52CB" w:rsidRDefault="000F52CB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Dynamically generated menus </w:t>
      </w:r>
    </w:p>
    <w:p w14:paraId="45E3DD08" w14:textId="6BD7FEB7" w:rsidR="002C248A" w:rsidRDefault="002C248A" w:rsidP="000F52CB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Bootstrap Grid Layout</w:t>
      </w:r>
    </w:p>
    <w:p w14:paraId="134D573E" w14:textId="08C83F7F" w:rsidR="001953C3" w:rsidRPr="00772645" w:rsidRDefault="000F52CB" w:rsidP="00772645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JavaScript AJAX to load data from an excel workbook which is exported as a CSV -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to allow easy editing and adding of components.</w:t>
      </w:r>
      <w:r w:rsidR="00EC7E54" w:rsidRPr="00772645"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3A95EA1" w14:textId="575960DD" w:rsidR="00AB5AAE" w:rsidRPr="00CC262B" w:rsidRDefault="00AB5AAE" w:rsidP="00AB5AAE">
      <w:pPr>
        <w:pStyle w:val="Subheader"/>
        <w:rPr>
          <w:rStyle w:val="Strong"/>
          <w:b/>
          <w:bCs/>
        </w:rPr>
      </w:pPr>
      <w:r>
        <w:rPr>
          <w:rStyle w:val="Heading5Char"/>
          <w:color w:val="333333" w:themeColor="accent1"/>
        </w:rPr>
        <w:lastRenderedPageBreak/>
        <w:t xml:space="preserve">Food Services </w:t>
      </w:r>
      <w:r w:rsidR="0053678D">
        <w:rPr>
          <w:rStyle w:val="Heading5Char"/>
          <w:color w:val="333333" w:themeColor="accent1"/>
        </w:rPr>
        <w:t>‘</w:t>
      </w:r>
      <w:r>
        <w:rPr>
          <w:rStyle w:val="Heading5Char"/>
          <w:color w:val="333333" w:themeColor="accent1"/>
        </w:rPr>
        <w:t>Order Online</w:t>
      </w:r>
      <w:r w:rsidR="0053678D">
        <w:rPr>
          <w:rStyle w:val="Heading5Char"/>
          <w:color w:val="333333" w:themeColor="accent1"/>
        </w:rPr>
        <w:t>’</w:t>
      </w:r>
      <w:r>
        <w:rPr>
          <w:rStyle w:val="Heading5Char"/>
          <w:color w:val="333333" w:themeColor="accent1"/>
        </w:rPr>
        <w:t xml:space="preserve"> </w:t>
      </w:r>
      <w:r w:rsidR="0053678D">
        <w:rPr>
          <w:rStyle w:val="Heading5Char"/>
          <w:color w:val="333333" w:themeColor="accent1"/>
        </w:rPr>
        <w:t>Platform</w:t>
      </w:r>
    </w:p>
    <w:p w14:paraId="516A5E48" w14:textId="163ECFA2" w:rsidR="0053678D" w:rsidRPr="003C16C2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</w:pPr>
      <w:r w:rsidRPr="003C16C2">
        <w:rPr>
          <w:rStyle w:val="Strong"/>
          <w:rFonts w:ascii="Segoe UI" w:hAnsi="Segoe UI"/>
          <w:i/>
          <w:iCs/>
          <w:color w:val="212529"/>
          <w:szCs w:val="24"/>
          <w:shd w:val="clear" w:color="auto" w:fill="FFFFFF"/>
        </w:rPr>
        <w:t>&lt;/ Information in this section will change, pending completion of site deployment &gt;</w:t>
      </w:r>
    </w:p>
    <w:p w14:paraId="286B7EAD" w14:textId="56125F96" w:rsidR="00EC7E54" w:rsidRDefault="0053678D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The home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will be linked into the online ordering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platform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Food Services. There is no authentication outside that which already exists on that platform – and the kiosk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management</w:t>
      </w:r>
      <w:r w:rsidR="00AB5AAE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software will prevent any user data from being stored on the browser or device.</w:t>
      </w:r>
    </w:p>
    <w:p w14:paraId="538A087A" w14:textId="19E9DC21" w:rsidR="00EC7E54" w:rsidRDefault="002D444B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4015CD">
        <w:rPr>
          <w:rStyle w:val="Strong"/>
          <w:rFonts w:ascii="Segoe UI" w:hAnsi="Segoe UI"/>
          <w:noProof/>
          <w:color w:val="212529"/>
          <w:sz w:val="23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530A593F" wp14:editId="37564E1D">
            <wp:simplePos x="0" y="0"/>
            <wp:positionH relativeFrom="margin">
              <wp:posOffset>800735</wp:posOffset>
            </wp:positionH>
            <wp:positionV relativeFrom="margin">
              <wp:posOffset>2522220</wp:posOffset>
            </wp:positionV>
            <wp:extent cx="4330065" cy="3191510"/>
            <wp:effectExtent l="0" t="0" r="0" b="8890"/>
            <wp:wrapThrough wrapText="bothSides">
              <wp:wrapPolygon edited="0">
                <wp:start x="0" y="0"/>
                <wp:lineTo x="0" y="21531"/>
                <wp:lineTo x="21476" y="21531"/>
                <wp:lineTo x="2147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06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BDBEF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B6C5121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BAAD66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8019C4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5059E28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E3F0E53" w14:textId="77777777" w:rsidR="00EC7E54" w:rsidRDefault="00EC7E54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A82C3D" w14:textId="77777777" w:rsidR="007330A6" w:rsidRDefault="007330A6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39FF6F8" w14:textId="44155AAC" w:rsidR="00AB5AAE" w:rsidRDefault="00AB5AAE" w:rsidP="00AB5AAE">
      <w:pPr>
        <w:pStyle w:val="ListParagraph"/>
        <w:numPr>
          <w:ilvl w:val="0"/>
          <w:numId w:val="0"/>
        </w:numPr>
        <w:ind w:firstLine="567"/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This uses the following components: </w:t>
      </w:r>
    </w:p>
    <w:p w14:paraId="7AD24F92" w14:textId="03B61E3C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Food Services Online Ordering Site</w:t>
      </w:r>
    </w:p>
    <w:p w14:paraId="71439F2E" w14:textId="3AED58ED" w:rsidR="00AB5AAE" w:rsidRDefault="00AB5AAE" w:rsidP="00AB5AAE">
      <w:pPr>
        <w:pStyle w:val="ListParagraph"/>
        <w:numPr>
          <w:ilvl w:val="0"/>
          <w:numId w:val="4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Scalefusion MDM Kiosk Lockdown</w:t>
      </w:r>
    </w:p>
    <w:p w14:paraId="429080B7" w14:textId="185080D5" w:rsid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968DA1E" w14:textId="7D3AD53E" w:rsidR="00011274" w:rsidRPr="00550367" w:rsidRDefault="00011274" w:rsidP="00C37A00">
      <w:pPr>
        <w:shd w:val="clear" w:color="auto" w:fill="FFFFFF"/>
        <w:spacing w:before="100" w:beforeAutospacing="1" w:after="100" w:afterAutospacing="1" w:line="240" w:lineRule="auto"/>
        <w:ind w:firstLine="720"/>
        <w:rPr>
          <w:rStyle w:val="Strong"/>
          <w:rFonts w:ascii="Segoe UI" w:eastAsia="Times New Roman" w:hAnsi="Segoe UI"/>
          <w:color w:val="1D2125"/>
          <w:sz w:val="23"/>
          <w:lang w:val="en-CA" w:eastAsia="en-CA"/>
        </w:rPr>
      </w:pPr>
      <w:r>
        <w:rPr>
          <w:rFonts w:eastAsia="Times New Roman"/>
          <w:color w:val="1D2125"/>
          <w:lang w:val="en-CA" w:eastAsia="en-CA"/>
        </w:rPr>
        <w:br w:type="page"/>
      </w:r>
    </w:p>
    <w:p w14:paraId="362C0BF7" w14:textId="475FD7D7" w:rsidR="00FB3F40" w:rsidRPr="006B16F8" w:rsidRDefault="007330A6" w:rsidP="006B16F8">
      <w:pPr>
        <w:pStyle w:val="Title"/>
        <w:pBdr>
          <w:bottom w:val="single" w:sz="4" w:space="1" w:color="auto"/>
        </w:pBdr>
        <w:rPr>
          <w:color w:val="000000" w:themeColor="text1"/>
        </w:rPr>
      </w:pPr>
      <w:bookmarkStart w:id="57" w:name="_Toc133183277"/>
      <w:r w:rsidRPr="006B16F8">
        <w:rPr>
          <w:color w:val="000000" w:themeColor="text1"/>
        </w:rPr>
        <w:lastRenderedPageBreak/>
        <w:t>Modi</w:t>
      </w:r>
      <w:r w:rsidR="00E42DD9" w:rsidRPr="006B16F8">
        <w:rPr>
          <w:color w:val="000000" w:themeColor="text1"/>
        </w:rPr>
        <w:t>f</w:t>
      </w:r>
      <w:r w:rsidR="002A2DC9">
        <w:rPr>
          <w:color w:val="000000" w:themeColor="text1"/>
        </w:rPr>
        <w:t>y</w:t>
      </w:r>
      <w:r w:rsidRPr="006B16F8">
        <w:rPr>
          <w:color w:val="000000" w:themeColor="text1"/>
        </w:rPr>
        <w:t xml:space="preserve"> and Manage Site C</w:t>
      </w:r>
      <w:r w:rsidR="00E42DD9" w:rsidRPr="006B16F8">
        <w:rPr>
          <w:color w:val="000000" w:themeColor="text1"/>
        </w:rPr>
        <w:t>o</w:t>
      </w:r>
      <w:r w:rsidRPr="006B16F8">
        <w:rPr>
          <w:color w:val="000000" w:themeColor="text1"/>
        </w:rPr>
        <w:t>ntent</w:t>
      </w:r>
      <w:bookmarkEnd w:id="57"/>
    </w:p>
    <w:p w14:paraId="7DA6A611" w14:textId="6C1A1ACF" w:rsidR="00FB3F40" w:rsidRPr="00591E90" w:rsidRDefault="00FB3F40" w:rsidP="00FB3F40">
      <w:pPr>
        <w:pStyle w:val="Subheader"/>
        <w:rPr>
          <w:rFonts w:asciiTheme="majorHAnsi" w:hAnsiTheme="majorHAnsi"/>
          <w:b/>
          <w:bCs/>
          <w:sz w:val="24"/>
        </w:rPr>
      </w:pPr>
      <w:r>
        <w:rPr>
          <w:rStyle w:val="Heading5Char"/>
          <w:color w:val="333333" w:themeColor="accent1"/>
        </w:rPr>
        <w:t>Before You Begin</w:t>
      </w:r>
    </w:p>
    <w:p w14:paraId="68F3468E" w14:textId="5D9D9180" w:rsidR="00367C17" w:rsidRPr="006F4033" w:rsidRDefault="00367C17" w:rsidP="00FB3F40">
      <w:pPr>
        <w:pStyle w:val="Strong1"/>
        <w:jc w:val="center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Please review the </w:t>
      </w:r>
      <w:r w:rsidR="004B726A">
        <w:rPr>
          <w:rStyle w:val="Strong"/>
          <w:rFonts w:ascii="Segoe UI" w:hAnsi="Segoe UI"/>
          <w:color w:val="212529"/>
          <w:sz w:val="23"/>
          <w:shd w:val="clear" w:color="auto" w:fill="FFFFFF"/>
        </w:rPr>
        <w:t>information on this page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prior to making any data changes</w:t>
      </w:r>
      <w:r w:rsidR="00197BC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1AD1C2B1" w14:textId="0256F572" w:rsidR="006F4033" w:rsidRPr="006F4033" w:rsidRDefault="0005443C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488657BE" wp14:editId="4F5B7A28">
                <wp:simplePos x="0" y="0"/>
                <wp:positionH relativeFrom="column">
                  <wp:posOffset>1934606</wp:posOffset>
                </wp:positionH>
                <wp:positionV relativeFrom="paragraph">
                  <wp:posOffset>13558</wp:posOffset>
                </wp:positionV>
                <wp:extent cx="4381500" cy="3669030"/>
                <wp:effectExtent l="0" t="0" r="0" b="7620"/>
                <wp:wrapThrough wrapText="bothSides">
                  <wp:wrapPolygon edited="0">
                    <wp:start x="376" y="0"/>
                    <wp:lineTo x="376" y="19738"/>
                    <wp:lineTo x="0" y="20523"/>
                    <wp:lineTo x="0" y="21533"/>
                    <wp:lineTo x="21506" y="21533"/>
                    <wp:lineTo x="21506" y="20523"/>
                    <wp:lineTo x="21412" y="0"/>
                    <wp:lineTo x="376" y="0"/>
                  </wp:wrapPolygon>
                </wp:wrapThrough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00" cy="3669030"/>
                          <a:chOff x="0" y="0"/>
                          <a:chExt cx="4381500" cy="366933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878" y="0"/>
                            <a:ext cx="4223385" cy="344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479470"/>
                            <a:ext cx="4381500" cy="1898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90B01C6" w14:textId="093E763A" w:rsidR="009A52FF" w:rsidRPr="00D5132A" w:rsidRDefault="009A52FF" w:rsidP="009A52FF">
                              <w:pPr>
                                <w:pStyle w:val="Caption"/>
                                <w:jc w:val="center"/>
                                <w:rPr>
                                  <w:noProof/>
                                  <w:color w:val="333333" w:themeColor="accent1"/>
                                  <w:sz w:val="23"/>
                                  <w:szCs w:val="23"/>
                                  <w:shd w:val="clear" w:color="auto" w:fill="FFFFFF"/>
                                </w:rPr>
                              </w:pPr>
                              <w:r w:rsidRPr="00D5132A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1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t xml:space="preserve"> - Make sure your settings reflect those seen </w:t>
                              </w:r>
                              <w:r w:rsidR="00371B00">
                                <w:rPr>
                                  <w:color w:val="333333" w:themeColor="accent1"/>
                                </w:rPr>
                                <w:t>in the image</w:t>
                              </w:r>
                              <w:r w:rsidRPr="00D5132A">
                                <w:rPr>
                                  <w:color w:val="333333" w:themeColor="accent1"/>
                                </w:rPr>
                                <w:t>, then click OK.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8657BE" id="Group 5" o:spid="_x0000_s1030" style="position:absolute;margin-left:152.35pt;margin-top:1.05pt;width:345pt;height:288.9pt;z-index:251656192;mso-height-relative:margin" coordsize="43815,366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31" type="#_x0000_t75" style="position:absolute;left:1068;width:42234;height:34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">
                  <v:imagedata r:id="rId22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2" type="#_x0000_t202" style="position:absolute;top:34794;width:4381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" stroked="f">
                  <v:textbox inset="0,0,0,0">
                    <w:txbxContent>
                      <w:p w14:paraId="090B01C6" w14:textId="093E763A" w:rsidR="009A52FF" w:rsidRPr="00D5132A" w:rsidRDefault="009A52FF" w:rsidP="009A52FF">
                        <w:pPr>
                          <w:pStyle w:val="Caption"/>
                          <w:jc w:val="center"/>
                          <w:rPr>
                            <w:noProof/>
                            <w:color w:val="333333" w:themeColor="accent1"/>
                            <w:sz w:val="23"/>
                            <w:szCs w:val="23"/>
                            <w:shd w:val="clear" w:color="auto" w:fill="FFFFFF"/>
                          </w:rPr>
                        </w:pPr>
                        <w:r w:rsidRPr="00D5132A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D5132A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1</w:t>
                        </w:r>
                        <w:r w:rsidRPr="00D5132A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D5132A">
                          <w:rPr>
                            <w:color w:val="333333" w:themeColor="accent1"/>
                          </w:rPr>
                          <w:t xml:space="preserve"> - Make sure your settings reflect those seen </w:t>
                        </w:r>
                        <w:r w:rsidR="00371B00">
                          <w:rPr>
                            <w:color w:val="333333" w:themeColor="accent1"/>
                          </w:rPr>
                          <w:t>in the image</w:t>
                        </w:r>
                        <w:r w:rsidRPr="00D5132A">
                          <w:rPr>
                            <w:color w:val="333333" w:themeColor="accent1"/>
                          </w:rPr>
                          <w:t>, then click OK.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F4033"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1.)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In </w:t>
      </w:r>
      <w:r w:rsidR="006F4033" w:rsidRPr="00197BC0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Microsoft Excel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, go to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t>: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File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Options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&gt; </w:t>
      </w:r>
      <w:r w:rsidR="006F4033" w:rsidRPr="00367C17">
        <w:rPr>
          <w:rStyle w:val="Strong"/>
          <w:rFonts w:ascii="Segoe UI" w:hAnsi="Segoe UI"/>
          <w:b/>
          <w:bCs/>
          <w:sz w:val="23"/>
          <w:shd w:val="clear" w:color="auto" w:fill="FFFFFF"/>
        </w:rPr>
        <w:t>Advanced</w:t>
      </w:r>
    </w:p>
    <w:p w14:paraId="7C26D318" w14:textId="3C541FDB" w:rsidR="006F4033" w:rsidRPr="006F4033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At the bottom of the </w:t>
      </w:r>
      <w:r w:rsidR="00FB3F40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67C1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'Editing options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' section, do the following:</w:t>
      </w:r>
    </w:p>
    <w:p w14:paraId="787D34E7" w14:textId="050790A3" w:rsidR="006F4033" w:rsidRPr="00E22D87" w:rsidRDefault="00D5132A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Unc</w:t>
      </w:r>
      <w:r w:rsidR="006F4033"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heck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371B00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  <w:r w:rsidR="006F4033"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Use system separators</w:t>
      </w:r>
      <w:r w:rsidR="006F4033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"</w:t>
      </w:r>
    </w:p>
    <w:p w14:paraId="7663856A" w14:textId="4E466698" w:rsidR="006F4033" w:rsidRPr="00E22D87" w:rsidRDefault="006F4033" w:rsidP="00E22D87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COMMA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,</w:t>
      </w:r>
    </w:p>
    <w:p w14:paraId="4F661E28" w14:textId="74B98BFC" w:rsidR="00371B00" w:rsidRPr="00E22D87" w:rsidRDefault="006F4033" w:rsidP="006F4033">
      <w:pPr>
        <w:pStyle w:val="ListParagraph"/>
        <w:numPr>
          <w:ilvl w:val="0"/>
          <w:numId w:val="23"/>
        </w:numPr>
        <w:jc w:val="left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Set the </w:t>
      </w:r>
      <w:r w:rsidRPr="00E22D87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Thousands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separator to </w:t>
      </w:r>
      <w:r w:rsidRPr="00E22D87">
        <w:rPr>
          <w:rStyle w:val="Strong"/>
          <w:rFonts w:ascii="Segoe UI" w:hAnsi="Segoe UI"/>
          <w:color w:val="212529"/>
          <w:sz w:val="23"/>
          <w:u w:val="single"/>
          <w:shd w:val="clear" w:color="auto" w:fill="FFFFFF"/>
        </w:rPr>
        <w:t>DECIMAL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color w:val="212529"/>
          <w:sz w:val="40"/>
          <w:szCs w:val="40"/>
          <w:shd w:val="clear" w:color="auto" w:fill="FFFFFF"/>
        </w:rPr>
        <w:t>.</w:t>
      </w:r>
    </w:p>
    <w:p w14:paraId="7E7A3FA3" w14:textId="3FE00AA1" w:rsidR="00371B00" w:rsidRPr="0005443C" w:rsidRDefault="0005443C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F467FD1" wp14:editId="4D8A47F0">
                <wp:simplePos x="0" y="0"/>
                <wp:positionH relativeFrom="column">
                  <wp:posOffset>2919128</wp:posOffset>
                </wp:positionH>
                <wp:positionV relativeFrom="paragraph">
                  <wp:posOffset>1232914</wp:posOffset>
                </wp:positionV>
                <wp:extent cx="3241675" cy="867012"/>
                <wp:effectExtent l="0" t="0" r="0" b="9525"/>
                <wp:wrapThrough wrapText="bothSides">
                  <wp:wrapPolygon edited="0">
                    <wp:start x="0" y="0"/>
                    <wp:lineTo x="0" y="16615"/>
                    <wp:lineTo x="1650" y="21363"/>
                    <wp:lineTo x="19167" y="21363"/>
                    <wp:lineTo x="21452" y="16615"/>
                    <wp:lineTo x="21452" y="0"/>
                    <wp:lineTo x="0" y="0"/>
                  </wp:wrapPolygon>
                </wp:wrapThrough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41675" cy="867012"/>
                          <a:chOff x="0" y="0"/>
                          <a:chExt cx="3241675" cy="867012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1675" cy="661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286603" y="689212"/>
                            <a:ext cx="2576830" cy="1778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CA32AC" w14:textId="12C87AF0" w:rsidR="0005443C" w:rsidRPr="0005443C" w:rsidRDefault="0005443C" w:rsidP="0005443C">
                              <w:pPr>
                                <w:pStyle w:val="Caption"/>
                                <w:rPr>
                                  <w:b/>
                                  <w:bCs/>
                                  <w:noProof/>
                                  <w:color w:val="333333" w:themeColor="accent1"/>
                                  <w:sz w:val="23"/>
                                  <w:szCs w:val="23"/>
                                </w:rPr>
                              </w:pPr>
                              <w:r w:rsidRPr="0005443C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2</w:t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05443C">
                                <w:rPr>
                                  <w:color w:val="333333" w:themeColor="accent1"/>
                                </w:rPr>
                                <w:t xml:space="preserve"> - Save ALL website images in JPG format.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67FD1" id="Group 12" o:spid="_x0000_s1033" style="position:absolute;margin-left:229.85pt;margin-top:97.1pt;width:255.25pt;height:68.25pt;z-index:251667456" coordsize="32416,86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">
                <v:shape id="Picture 4" o:spid="_x0000_s1034" type="#_x0000_t75" style="position:absolute;width:32416;height:66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">
                  <v:imagedata r:id="rId24" o:title=""/>
                </v:shape>
                <v:shape id="Text Box 11" o:spid="_x0000_s1035" type="#_x0000_t202" style="position:absolute;left:2866;top:6892;width:25768;height:17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<v:textbox inset="0,0,0,0">
                    <w:txbxContent>
                      <w:p w14:paraId="1DCA32AC" w14:textId="12C87AF0" w:rsidR="0005443C" w:rsidRPr="0005443C" w:rsidRDefault="0005443C" w:rsidP="0005443C">
                        <w:pPr>
                          <w:pStyle w:val="Caption"/>
                          <w:rPr>
                            <w:b/>
                            <w:bCs/>
                            <w:noProof/>
                            <w:color w:val="333333" w:themeColor="accent1"/>
                            <w:sz w:val="23"/>
                            <w:szCs w:val="23"/>
                          </w:rPr>
                        </w:pPr>
                        <w:r w:rsidRPr="0005443C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05443C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2</w:t>
                        </w:r>
                        <w:r w:rsidRPr="0005443C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05443C">
                          <w:rPr>
                            <w:color w:val="333333" w:themeColor="accent1"/>
                          </w:rPr>
                          <w:t xml:space="preserve"> - Save ALL website images in JPG format.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Then click 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OK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 xml:space="preserve">[See Figure 1]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9A52FF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S</w:t>
      </w:r>
      <w:r w:rsidR="006F4033" w:rsidRPr="009A52FF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ave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worksheet as a </w:t>
      </w:r>
      <w:r w:rsidR="006F4033" w:rsidRPr="00D5132A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UTF-8 CSV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file.</w:t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6F4033"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This will set the system delimiter to a semicolon. </w:t>
      </w:r>
      <w:r w:rsidR="006F4033" w:rsidRPr="00197BC0"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t>Reverse the process if you need to revert it on your system.</w:t>
      </w:r>
      <w:r>
        <w:rPr>
          <w:rStyle w:val="Strong"/>
          <w:rFonts w:ascii="Segoe UI" w:hAnsi="Segoe UI"/>
          <w:i/>
          <w:iCs/>
          <w:color w:val="212529"/>
          <w:sz w:val="23"/>
          <w:shd w:val="clear" w:color="auto" w:fill="FFFFFF"/>
        </w:rPr>
        <w:br/>
      </w:r>
    </w:p>
    <w:p w14:paraId="1200B19F" w14:textId="79B18B64" w:rsidR="00371B00" w:rsidRDefault="006F4033" w:rsidP="006F4033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2.)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ALL images MUST be JPG format.</w:t>
      </w:r>
      <w:r w:rsidR="00371B00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 xml:space="preserve"> </w:t>
      </w:r>
      <w:r w:rsidR="00E22D87"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br/>
      </w:r>
      <w:r w:rsidR="00371B00">
        <w:rPr>
          <w:rStyle w:val="Strong"/>
          <w:rFonts w:ascii="Segoe UI" w:hAnsi="Segoe UI"/>
          <w:color w:val="212529"/>
          <w:sz w:val="23"/>
          <w:shd w:val="clear" w:color="auto" w:fill="FFFFFF"/>
        </w:rPr>
        <w:t>When saving, select the .jpg file type.</w:t>
      </w:r>
      <w:r w:rsidR="0005443C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0A3C9E9" w14:textId="444FFE74" w:rsidR="00CC35E1" w:rsidRPr="00CC35E1" w:rsidRDefault="006F4033" w:rsidP="00CC35E1">
      <w:p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197BC0">
        <w:rPr>
          <w:rStyle w:val="Strong"/>
          <w:rFonts w:ascii="Segoe UI" w:hAnsi="Segoe UI"/>
          <w:b/>
          <w:bCs/>
          <w:color w:val="212529"/>
          <w:sz w:val="23"/>
          <w:shd w:val="clear" w:color="auto" w:fill="FFFFFF"/>
        </w:rPr>
        <w:t>3.)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Pr="0005443C">
        <w:rPr>
          <w:rStyle w:val="Strong"/>
          <w:rFonts w:ascii="Segoe UI" w:hAnsi="Segoe UI"/>
          <w:b/>
          <w:bCs/>
          <w:color w:val="212529"/>
          <w:sz w:val="23"/>
          <w:u w:val="single"/>
          <w:shd w:val="clear" w:color="auto" w:fill="FFFFFF"/>
        </w:rPr>
        <w:t>Do not leave empty cells of data.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A</w:t>
      </w:r>
      <w:r w:rsidRPr="006F4033">
        <w:rPr>
          <w:rStyle w:val="Strong"/>
          <w:rFonts w:ascii="Segoe UI" w:hAnsi="Segoe UI"/>
          <w:color w:val="212529"/>
          <w:sz w:val="23"/>
          <w:shd w:val="clear" w:color="auto" w:fill="FFFFFF"/>
        </w:rPr>
        <w:t>ll columns need to have data for each supplier.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The only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exception is the website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cell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for a supplier</w:t>
      </w:r>
      <w:r w:rsidR="009A52FF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– this is not required.</w:t>
      </w:r>
      <w:bookmarkStart w:id="58" w:name="_Toc84671833"/>
      <w:bookmarkStart w:id="59" w:name="_Toc84674994"/>
    </w:p>
    <w:p w14:paraId="00B7D406" w14:textId="3C7006A3" w:rsidR="00CC35E1" w:rsidRPr="00CC35E1" w:rsidRDefault="00CC35E1" w:rsidP="0007005B">
      <w:pPr>
        <w:pStyle w:val="Strong1"/>
        <w:pBdr>
          <w:top w:val="single" w:sz="4" w:space="1" w:color="auto"/>
          <w:bottom w:val="single" w:sz="4" w:space="1" w:color="auto"/>
        </w:pBdr>
        <w:spacing w:before="24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bookmarkStart w:id="60" w:name="_Hlk130848926"/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How To Change </w:t>
      </w:r>
      <w:r w:rsidR="003A1D80"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 w:rsidR="006B16F8"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</w:t>
      </w:r>
    </w:p>
    <w:p w14:paraId="6544A31F" w14:textId="77777777" w:rsidR="00CC35E1" w:rsidRDefault="00CC35E1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</w:p>
    <w:p w14:paraId="0CC2CA0D" w14:textId="274D8DC6" w:rsidR="004B726A" w:rsidRPr="004B726A" w:rsidRDefault="004B726A" w:rsidP="004B726A">
      <w:pPr>
        <w:pStyle w:val="Strong1"/>
        <w:rPr>
          <w:rStyle w:val="Strong"/>
          <w:rFonts w:ascii="Segoe UI" w:hAnsi="Segoe UI"/>
          <w:color w:val="191919" w:themeColor="accent1" w:themeShade="7F"/>
        </w:rPr>
      </w:pPr>
      <w:r w:rsidRPr="004B726A">
        <w:rPr>
          <w:rStyle w:val="Strong"/>
          <w:rFonts w:ascii="Segoe UI" w:hAnsi="Segoe UI"/>
          <w:color w:val="191919" w:themeColor="accent1" w:themeShade="7F"/>
        </w:rPr>
        <w:t xml:space="preserve">Introduction: </w:t>
      </w:r>
    </w:p>
    <w:p w14:paraId="27CDFA43" w14:textId="6260F3FD" w:rsidR="004B726A" w:rsidRPr="00FB3F40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This section has instructions on how to update the data that the website uses for supplier map markers and menu items on the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VIU Food Services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FeedBC</w:t>
      </w:r>
      <w:r w:rsidR="00043CE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website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.</w:t>
      </w:r>
      <w:r w:rsidR="002E0161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</w:p>
    <w:p w14:paraId="2406B641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Requirements: </w:t>
      </w:r>
    </w:p>
    <w:p w14:paraId="308AB44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Microsoft Excel</w:t>
      </w:r>
    </w:p>
    <w:p w14:paraId="32E76701" w14:textId="43DECEF7" w:rsidR="00080161" w:rsidRPr="00FB3F40" w:rsidRDefault="00080161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Web Browser of choice</w:t>
      </w:r>
    </w:p>
    <w:p w14:paraId="5431F6E1" w14:textId="77777777" w:rsidR="004B726A" w:rsidRDefault="004B726A" w:rsidP="004B726A">
      <w:pPr>
        <w:pStyle w:val="Strong1"/>
        <w:numPr>
          <w:ilvl w:val="0"/>
          <w:numId w:val="22"/>
        </w:numPr>
        <w:ind w:left="360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FB3F40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Ability and permission to edit live website data.</w:t>
      </w:r>
    </w:p>
    <w:p w14:paraId="1BD90AB4" w14:textId="77777777" w:rsidR="004B726A" w:rsidRDefault="004B726A" w:rsidP="004B726A">
      <w:pPr>
        <w:pStyle w:val="Strong1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</w:p>
    <w:p w14:paraId="707C639E" w14:textId="77777777" w:rsidR="004B726A" w:rsidRPr="0005443C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Instructions: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</w:p>
    <w:p w14:paraId="6F06A87F" w14:textId="77777777" w:rsidR="004B726A" w:rsidRPr="00E22D87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Download a copy of the excel workbook from the website files.</w:t>
      </w:r>
    </w:p>
    <w:p w14:paraId="6D7AF2F7" w14:textId="77777777" w:rsidR="004B726A" w:rsidRPr="00E22D87" w:rsidRDefault="004B726A" w:rsidP="004B726A">
      <w:pPr>
        <w:pStyle w:val="Strong1"/>
        <w:ind w:left="144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20C7DE0D" w14:textId="4271087D" w:rsidR="004B726A" w:rsidRPr="007C10EF" w:rsidRDefault="004B726A" w:rsidP="00C0021F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t>Create a copy of these files, as a backup in case of any issues with editing.</w:t>
      </w:r>
      <w:r w:rsidRPr="007C10EF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Do not skip this step.</w:t>
      </w:r>
    </w:p>
    <w:p w14:paraId="2E9E56FD" w14:textId="6A54F363" w:rsidR="004B726A" w:rsidRDefault="004B726A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</w:pP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Name the files like this, adding the part in &lt;&gt;: 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supplier_markers.csv</w:t>
      </w:r>
      <w:r w:rsidRPr="00582736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&lt;</w:t>
      </w:r>
      <w:r w:rsidRPr="00582736"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  <w:t>.bak</w:t>
      </w:r>
      <w:r w:rsidRPr="00E22D87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>&gt;</w:t>
      </w:r>
      <w:r w:rsidR="00027E8F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  <w:t>(This is so that the file has a name that informs you this is a backup. If we make a mistake, just remove the .bak to access your backup file.)</w:t>
      </w:r>
    </w:p>
    <w:p w14:paraId="39A89C32" w14:textId="77777777" w:rsidR="007C10EF" w:rsidRPr="00E22D87" w:rsidRDefault="007C10EF" w:rsidP="004B726A">
      <w:pPr>
        <w:pStyle w:val="Strong1"/>
        <w:ind w:left="786"/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</w:pPr>
    </w:p>
    <w:p w14:paraId="51BA31EB" w14:textId="1724CB43" w:rsidR="003A1D80" w:rsidRDefault="003A1D80" w:rsidP="003A1D80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</w:t>
      </w:r>
      <w:r w:rsidR="00027E8F"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>in</w: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the workbook. Complete any updates or modifications.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3A1D80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Find the tables at the end of this section for more about the information you will need to add</w:t>
      </w:r>
      <w: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.</w:t>
      </w:r>
    </w:p>
    <w:p w14:paraId="0B7BFF94" w14:textId="0A3926C2" w:rsidR="004B726A" w:rsidRDefault="00192A51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Save the file as a CSV UTF-8. When the ‘Save </w:t>
      </w:r>
      <w:r w:rsidR="00027E8F">
        <w:rPr>
          <w:rStyle w:val="Strong"/>
          <w:rFonts w:ascii="Segoe UI" w:hAnsi="Segoe UI"/>
          <w:color w:val="212529"/>
          <w:sz w:val="23"/>
          <w:shd w:val="clear" w:color="auto" w:fill="FFFFFF"/>
        </w:rPr>
        <w:t>As’,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 prompt asks to overwrite the file, click OK.</w:t>
      </w:r>
    </w:p>
    <w:bookmarkEnd w:id="60"/>
    <w:p w14:paraId="087E3225" w14:textId="60F182DC" w:rsidR="00C559C5" w:rsidRPr="00700889" w:rsidRDefault="00192A51" w:rsidP="00700889">
      <w:pPr>
        <w:pStyle w:val="Strong1"/>
        <w:numPr>
          <w:ilvl w:val="0"/>
          <w:numId w:val="6"/>
        </w:numPr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Test the changes to the website.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92A51">
        <w:rPr>
          <w:rStyle w:val="Strong"/>
          <w:rFonts w:ascii="Segoe UI" w:hAnsi="Segoe UI"/>
          <w:b w:val="0"/>
          <w:bCs/>
          <w:i/>
          <w:iCs w:val="0"/>
          <w:color w:val="212529"/>
          <w:sz w:val="23"/>
          <w:shd w:val="clear" w:color="auto" w:fill="FFFFFF"/>
        </w:rPr>
        <w:t>If things aren’t behaving or looking how you’d expect, see the troubleshooting tips at the end of this section.</w:t>
      </w:r>
    </w:p>
    <w:p w14:paraId="7414FFA1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0BE6810" w14:textId="77777777" w:rsidR="00CF45E6" w:rsidRDefault="00CF45E6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09D167A" w14:textId="7DBD8149" w:rsidR="0054735A" w:rsidRDefault="0054735A" w:rsidP="007C10EF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D1ECD0B" w14:textId="59EE213B" w:rsidR="00B87211" w:rsidRPr="00DD2137" w:rsidRDefault="0054735A" w:rsidP="00B87211">
      <w:pPr>
        <w:rPr>
          <w:rFonts w:eastAsiaTheme="majorEastAsia" w:cstheme="majorBidi"/>
          <w:b/>
          <w:iCs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5CA546EC" w14:textId="78222E05" w:rsidR="00700889" w:rsidRPr="00CC35E1" w:rsidRDefault="001A4146" w:rsidP="00700889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01C1E111" w14:textId="77777777" w:rsidR="007C10EF" w:rsidRDefault="007C10EF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DCDEDFB" w14:textId="77777777" w:rsidR="00CC35E1" w:rsidRPr="00E22D87" w:rsidRDefault="00CC35E1" w:rsidP="00CC35E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359EC3E3" w14:textId="7F3F80DC" w:rsidR="004B726A" w:rsidRPr="001A2FFC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u w:val="none"/>
          <w:shd w:val="clear" w:color="auto" w:fill="FFFFFF"/>
        </w:rPr>
      </w:pPr>
      <w:r>
        <w:rPr>
          <w:b w:val="0"/>
          <w:bCs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5BADC63" wp14:editId="28F55009">
                <wp:simplePos x="0" y="0"/>
                <wp:positionH relativeFrom="column">
                  <wp:posOffset>3572898</wp:posOffset>
                </wp:positionH>
                <wp:positionV relativeFrom="paragraph">
                  <wp:posOffset>33020</wp:posOffset>
                </wp:positionV>
                <wp:extent cx="3004185" cy="1341384"/>
                <wp:effectExtent l="0" t="0" r="0" b="0"/>
                <wp:wrapThrough wrapText="bothSides">
                  <wp:wrapPolygon edited="0">
                    <wp:start x="1909" y="0"/>
                    <wp:lineTo x="1909" y="14727"/>
                    <wp:lineTo x="0" y="16875"/>
                    <wp:lineTo x="0" y="21170"/>
                    <wp:lineTo x="21438" y="21170"/>
                    <wp:lineTo x="21438" y="16568"/>
                    <wp:lineTo x="17621" y="14727"/>
                    <wp:lineTo x="17621" y="0"/>
                    <wp:lineTo x="1909" y="0"/>
                  </wp:wrapPolygon>
                </wp:wrapThrough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4185" cy="1341384"/>
                          <a:chOff x="629514" y="0"/>
                          <a:chExt cx="3006329" cy="1341985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Graphical user interface, text, application, chat or text messag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38151" y="0"/>
                            <a:ext cx="2122805" cy="949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" name="Text Box 10"/>
                        <wps:cNvSpPr txBox="1"/>
                        <wps:spPr>
                          <a:xfrm>
                            <a:off x="629514" y="1045072"/>
                            <a:ext cx="3006329" cy="29691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D742BD8" w14:textId="67FC3551" w:rsidR="004B726A" w:rsidRPr="00E22D87" w:rsidRDefault="004B726A" w:rsidP="004B726A">
                              <w:pPr>
                                <w:pStyle w:val="Caption"/>
                                <w:rPr>
                                  <w:color w:val="333333" w:themeColor="accent1"/>
                                  <w:sz w:val="23"/>
                                  <w:szCs w:val="23"/>
                                  <w:shd w:val="clear" w:color="auto" w:fill="FFFFFF"/>
                                </w:rPr>
                              </w:pPr>
                              <w:r w:rsidRPr="00E22D87">
                                <w:rPr>
                                  <w:color w:val="333333" w:themeColor="accent1"/>
                                </w:rPr>
                                <w:t xml:space="preserve">Figure </w: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begin"/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instrText xml:space="preserve"> SEQ Figure \* ARABIC </w:instrTex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separate"/>
                              </w:r>
                              <w:r w:rsidR="00994020">
                                <w:rPr>
                                  <w:noProof/>
                                  <w:color w:val="333333" w:themeColor="accent1"/>
                                </w:rPr>
                                <w:t>3</w:t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fldChar w:fldCharType="end"/>
                              </w:r>
                              <w:r w:rsidRPr="00E22D87">
                                <w:rPr>
                                  <w:color w:val="333333" w:themeColor="accent1"/>
                                </w:rPr>
                                <w:t xml:space="preserve"> - Select the CSV UTF-8 file type when saving.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ADC63" id="Group 8" o:spid="_x0000_s1036" style="position:absolute;left:0;text-align:left;margin-left:281.35pt;margin-top:2.6pt;width:236.55pt;height:105.6pt;z-index:251669504;mso-width-relative:margin;mso-height-relative:margin" coordorigin="6295" coordsize="30063,134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">
                <v:shape id="Picture 9" o:spid="_x0000_s1037" type="#_x0000_t75" alt="Graphical user interface, text, application, chat or text message&#10;&#10;Description automatically generated" style="position:absolute;left:9381;width:21228;height:9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">
                  <v:imagedata r:id="rId26" o:title="Graphical user interface, text, application, chat or text message&#10;&#10;Description automatically generated"/>
                </v:shape>
                <v:shape id="Text Box 10" o:spid="_x0000_s1038" type="#_x0000_t202" style="position:absolute;left:6295;top:10450;width:30063;height:2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tRe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Qyy8ygF48AAAA//8DAFBLAQItABQABgAIAAAAIQDb4fbL7gAAAIUBAAATAAAAAAAAAAAA&#10;AAAAAAAAAABbQ29udGVudF9UeXBlc10ueG1sUEsBAi0AFAAGAAgAAAAhAFr0LFu/AAAAFQEAAAsA&#10;AAAAAAAAAAAAAAAAHwEAAF9yZWxzLy5yZWxzUEsBAi0AFAAGAAgAAAAhAJki1F7EAAAA2wAAAA8A&#10;AAAAAAAAAAAAAAAABwIAAGRycy9kb3ducmV2LnhtbFBLBQYAAAAAAwADALcAAAD4AgAAAAA=&#10;" stroked="f">
                  <v:textbox inset="0,0,0,0">
                    <w:txbxContent>
                      <w:p w14:paraId="1D742BD8" w14:textId="67FC3551" w:rsidR="004B726A" w:rsidRPr="00E22D87" w:rsidRDefault="004B726A" w:rsidP="004B726A">
                        <w:pPr>
                          <w:pStyle w:val="Caption"/>
                          <w:rPr>
                            <w:color w:val="333333" w:themeColor="accent1"/>
                            <w:sz w:val="23"/>
                            <w:szCs w:val="23"/>
                            <w:shd w:val="clear" w:color="auto" w:fill="FFFFFF"/>
                          </w:rPr>
                        </w:pPr>
                        <w:r w:rsidRPr="00E22D87">
                          <w:rPr>
                            <w:color w:val="333333" w:themeColor="accent1"/>
                          </w:rPr>
                          <w:t xml:space="preserve">Figure </w: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begin"/>
                        </w:r>
                        <w:r w:rsidRPr="00E22D87">
                          <w:rPr>
                            <w:color w:val="333333" w:themeColor="accent1"/>
                          </w:rPr>
                          <w:instrText xml:space="preserve"> SEQ Figure \* ARABIC </w:instrTex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separate"/>
                        </w:r>
                        <w:r w:rsidR="00994020">
                          <w:rPr>
                            <w:noProof/>
                            <w:color w:val="333333" w:themeColor="accent1"/>
                          </w:rPr>
                          <w:t>3</w:t>
                        </w:r>
                        <w:r w:rsidRPr="00E22D87">
                          <w:rPr>
                            <w:color w:val="333333" w:themeColor="accent1"/>
                          </w:rPr>
                          <w:fldChar w:fldCharType="end"/>
                        </w:r>
                        <w:r w:rsidRPr="00E22D87">
                          <w:rPr>
                            <w:color w:val="333333" w:themeColor="accent1"/>
                          </w:rPr>
                          <w:t xml:space="preserve"> - Select the CSV UTF-8 file type when saving.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Review the data once more. 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t>Save the files.</w:t>
      </w: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</w:t>
      </w:r>
      <w:r w:rsidR="006A6F53"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.</w:t>
      </w:r>
      <w:r w:rsidRPr="006A6F53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xlsx</w:t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 file. </w:t>
      </w:r>
      <w:r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br/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u w:val="none"/>
          <w:shd w:val="clear" w:color="auto" w:fill="FFFFFF"/>
        </w:rPr>
        <w:t xml:space="preserve">Save the file again, but this time as a </w:t>
      </w:r>
      <w:r w:rsidRPr="001A2FFC">
        <w:rPr>
          <w:rStyle w:val="Strong"/>
          <w:rFonts w:ascii="Segoe UI" w:hAnsi="Segoe UI"/>
          <w:b w:val="0"/>
          <w:bCs/>
          <w:color w:val="212529"/>
          <w:sz w:val="23"/>
          <w:shd w:val="clear" w:color="auto" w:fill="FFFFFF"/>
        </w:rPr>
        <w:t>CSV UTF-8.</w:t>
      </w:r>
    </w:p>
    <w:p w14:paraId="7D959DBB" w14:textId="77777777" w:rsidR="004B726A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6FD1174D" w14:textId="77777777" w:rsidR="004B726A" w:rsidRPr="00E22D87" w:rsidRDefault="004B726A" w:rsidP="004B726A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77D54A" w14:textId="77777777" w:rsidR="004B726A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Upload the CSV and xlsx files to the appropriate folder on the website. </w:t>
      </w:r>
    </w:p>
    <w:p w14:paraId="673E5C82" w14:textId="56E7E6BE" w:rsidR="002E0161" w:rsidRDefault="004B726A" w:rsidP="004B726A">
      <w:pPr>
        <w:pStyle w:val="Strong1"/>
        <w:ind w:left="720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  <w:r w:rsidRPr="00582736"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  <w:t>Be sure to overwrite the old files.</w:t>
      </w:r>
    </w:p>
    <w:p w14:paraId="6C5C744D" w14:textId="77777777" w:rsidR="00CC35E1" w:rsidRPr="00582736" w:rsidRDefault="00CC35E1" w:rsidP="001A4146">
      <w:pPr>
        <w:pStyle w:val="Strong1"/>
        <w:rPr>
          <w:rStyle w:val="Strong"/>
          <w:rFonts w:ascii="Segoe UI" w:hAnsi="Segoe UI"/>
          <w:b w:val="0"/>
          <w:color w:val="212529"/>
          <w:sz w:val="23"/>
          <w:u w:val="none"/>
          <w:shd w:val="clear" w:color="auto" w:fill="FFFFFF"/>
        </w:rPr>
      </w:pPr>
    </w:p>
    <w:p w14:paraId="242E61AA" w14:textId="77777777" w:rsidR="00CC35E1" w:rsidRDefault="004B726A" w:rsidP="004B726A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5E6FE541" w14:textId="4D06885D" w:rsidR="004B726A" w:rsidRDefault="004B726A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br/>
        <w:t>If a cell is missing data, the site will alert you. Make sure all data is complete and as accurate as possible.</w:t>
      </w:r>
    </w:p>
    <w:p w14:paraId="0EAA427D" w14:textId="34C55BB3" w:rsidR="004066D0" w:rsidRDefault="004066D0" w:rsidP="00CC35E1">
      <w:pPr>
        <w:pStyle w:val="Strong1"/>
        <w:ind w:left="720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7EBA66E" w14:textId="77777777" w:rsidR="004066D0" w:rsidRDefault="004066D0" w:rsidP="004066D0">
      <w:pPr>
        <w:pStyle w:val="Strong1"/>
        <w:numPr>
          <w:ilvl w:val="0"/>
          <w:numId w:val="6"/>
        </w:numPr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  <w:r w:rsidRPr="00E22D87">
        <w:rPr>
          <w:rStyle w:val="Strong"/>
          <w:rFonts w:ascii="Segoe UI" w:hAnsi="Segoe UI"/>
          <w:color w:val="212529"/>
          <w:sz w:val="23"/>
          <w:shd w:val="clear" w:color="auto" w:fill="FFFFFF"/>
        </w:rPr>
        <w:t xml:space="preserve">Verify that your changes have been made by reloading the page. </w:t>
      </w:r>
    </w:p>
    <w:p w14:paraId="4AA2138E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4DF38B5" w14:textId="77777777" w:rsidR="00080161" w:rsidRDefault="00080161" w:rsidP="00080161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43FFAEED" w14:textId="069BB2C1" w:rsidR="00080161" w:rsidRPr="00080161" w:rsidRDefault="00080161" w:rsidP="00080161">
      <w:pPr>
        <w:pStyle w:val="Strong1"/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</w:pPr>
      <w:r w:rsidRPr="00080161">
        <w:rPr>
          <w:rStyle w:val="Strong"/>
          <w:rFonts w:ascii="Segoe UI" w:hAnsi="Segoe UI"/>
          <w:i/>
          <w:iCs w:val="0"/>
          <w:color w:val="212529"/>
          <w:sz w:val="23"/>
          <w:u w:val="none"/>
          <w:shd w:val="clear" w:color="auto" w:fill="FFFFFF"/>
        </w:rPr>
        <w:t>Repeat this process as needed. Be sure to follow the instructions closely, and view the tables in the following section for further clarification.</w:t>
      </w:r>
    </w:p>
    <w:p w14:paraId="29A0ACB4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0017293F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7AF288FC" w14:textId="77777777" w:rsidR="001A4146" w:rsidRDefault="001A4146" w:rsidP="001A4146">
      <w:pPr>
        <w:pStyle w:val="Strong1"/>
        <w:rPr>
          <w:rStyle w:val="Strong"/>
          <w:rFonts w:ascii="Segoe UI" w:hAnsi="Segoe UI"/>
          <w:color w:val="212529"/>
          <w:sz w:val="23"/>
          <w:shd w:val="clear" w:color="auto" w:fill="FFFFFF"/>
        </w:rPr>
      </w:pPr>
    </w:p>
    <w:p w14:paraId="125BB4E7" w14:textId="723CA83D" w:rsidR="004066D0" w:rsidRPr="001A4146" w:rsidRDefault="001A4146" w:rsidP="001A4146">
      <w:pPr>
        <w:rPr>
          <w:rStyle w:val="Strong"/>
          <w:rFonts w:ascii="Segoe UI" w:eastAsiaTheme="majorEastAsia" w:hAnsi="Segoe UI" w:cstheme="majorBidi"/>
          <w:b/>
          <w:iCs/>
          <w:color w:val="212529"/>
          <w:sz w:val="23"/>
          <w:u w:val="single"/>
          <w:shd w:val="clear" w:color="auto" w:fill="FFFFFF"/>
        </w:rPr>
      </w:pPr>
      <w:r>
        <w:rPr>
          <w:rStyle w:val="Strong"/>
          <w:rFonts w:ascii="Segoe UI" w:hAnsi="Segoe UI"/>
          <w:color w:val="212529"/>
          <w:sz w:val="23"/>
          <w:shd w:val="clear" w:color="auto" w:fill="FFFFFF"/>
        </w:rPr>
        <w:br w:type="page"/>
      </w:r>
    </w:p>
    <w:p w14:paraId="0890F24D" w14:textId="77777777" w:rsidR="001A4146" w:rsidRPr="00CC35E1" w:rsidRDefault="001A4146" w:rsidP="001A4146">
      <w:pPr>
        <w:pStyle w:val="Strong1"/>
        <w:pBdr>
          <w:top w:val="single" w:sz="4" w:space="1" w:color="auto"/>
          <w:bottom w:val="single" w:sz="4" w:space="1" w:color="auto"/>
        </w:pBdr>
        <w:spacing w:before="0" w:line="360" w:lineRule="auto"/>
        <w:jc w:val="center"/>
        <w:rPr>
          <w:rStyle w:val="Strong"/>
          <w:color w:val="191919" w:themeColor="accent1" w:themeShade="7F"/>
          <w:sz w:val="36"/>
          <w:szCs w:val="32"/>
          <w:u w:val="none"/>
        </w:rPr>
      </w:pP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lastRenderedPageBreak/>
        <w:t xml:space="preserve">Change 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Map Marker or Menu</w:t>
      </w:r>
      <w:r w:rsidRPr="00CC35E1">
        <w:rPr>
          <w:rStyle w:val="Strong"/>
          <w:color w:val="191919" w:themeColor="accent1" w:themeShade="7F"/>
          <w:sz w:val="36"/>
          <w:szCs w:val="32"/>
          <w:u w:val="none"/>
        </w:rPr>
        <w:t xml:space="preserve"> Data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 xml:space="preserve"> Workbooks (</w:t>
      </w:r>
      <w:r w:rsidRPr="00CC35E1">
        <w:rPr>
          <w:rStyle w:val="Strong"/>
          <w:i/>
          <w:iCs w:val="0"/>
          <w:color w:val="191919" w:themeColor="accent1" w:themeShade="7F"/>
          <w:sz w:val="36"/>
          <w:szCs w:val="32"/>
          <w:u w:val="none"/>
        </w:rPr>
        <w:t>Continued</w:t>
      </w:r>
      <w:r>
        <w:rPr>
          <w:rStyle w:val="Strong"/>
          <w:color w:val="191919" w:themeColor="accent1" w:themeShade="7F"/>
          <w:sz w:val="36"/>
          <w:szCs w:val="32"/>
          <w:u w:val="none"/>
        </w:rPr>
        <w:t>)</w:t>
      </w:r>
    </w:p>
    <w:p w14:paraId="2C362D55" w14:textId="77777777" w:rsidR="00700889" w:rsidRDefault="00700889" w:rsidP="00700889"/>
    <w:p w14:paraId="03B27C84" w14:textId="514CCAD0" w:rsidR="00591088" w:rsidRDefault="00591088" w:rsidP="00591088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7" w:history="1">
        <w:r w:rsidRPr="00591088">
          <w:rPr>
            <w:rStyle w:val="Hyperlink"/>
          </w:rPr>
          <w:t>video guide</w:t>
        </w:r>
      </w:hyperlink>
      <w:r>
        <w:t>.</w:t>
      </w:r>
    </w:p>
    <w:p w14:paraId="3575CF93" w14:textId="08B0A349" w:rsidR="00700889" w:rsidRDefault="00700889" w:rsidP="00700889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700889" w14:paraId="3087229E" w14:textId="77777777" w:rsidTr="00AC1D36">
        <w:trPr>
          <w:trHeight w:val="812"/>
        </w:trPr>
        <w:tc>
          <w:tcPr>
            <w:tcW w:w="3328" w:type="dxa"/>
          </w:tcPr>
          <w:p w14:paraId="03A90F00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329" w:type="dxa"/>
          </w:tcPr>
          <w:p w14:paraId="07B12940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329" w:type="dxa"/>
          </w:tcPr>
          <w:p w14:paraId="32884335" w14:textId="77777777" w:rsidR="00700889" w:rsidRPr="003F11A4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700889" w14:paraId="5AC4AFE0" w14:textId="77777777" w:rsidTr="00AC1D36">
        <w:trPr>
          <w:trHeight w:val="962"/>
        </w:trPr>
        <w:tc>
          <w:tcPr>
            <w:tcW w:w="3328" w:type="dxa"/>
            <w:vMerge w:val="restart"/>
          </w:tcPr>
          <w:p w14:paraId="4B47E37C" w14:textId="77777777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Supplier Map Marker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FEEEEF4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Supplier Name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C51D77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 know the name of this before you begin.</w:t>
            </w:r>
          </w:p>
        </w:tc>
      </w:tr>
      <w:tr w:rsidR="00700889" w14:paraId="7862D1DF" w14:textId="77777777" w:rsidTr="00AC1D36">
        <w:trPr>
          <w:trHeight w:val="413"/>
        </w:trPr>
        <w:tc>
          <w:tcPr>
            <w:tcW w:w="3328" w:type="dxa"/>
            <w:vMerge/>
          </w:tcPr>
          <w:p w14:paraId="469BF992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8C21DAB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Address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  <w:t xml:space="preserve">Name </w:t>
            </w:r>
          </w:p>
          <w:p w14:paraId="79F91BD5" w14:textId="77777777" w:rsidR="00700889" w:rsidRPr="003F11A4" w:rsidRDefault="00700889" w:rsidP="00AC1D36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4ADBE1A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6361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Information available on supplier site or Google Maps</w:t>
            </w:r>
          </w:p>
        </w:tc>
      </w:tr>
      <w:tr w:rsidR="00700889" w14:paraId="0211FF13" w14:textId="77777777" w:rsidTr="00AC1D36">
        <w:trPr>
          <w:trHeight w:val="287"/>
        </w:trPr>
        <w:tc>
          <w:tcPr>
            <w:tcW w:w="3328" w:type="dxa"/>
            <w:vMerge/>
          </w:tcPr>
          <w:p w14:paraId="021A3D7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3B4D5F9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Coordinates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0B817FD7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Right click pin on google maps search and copy the Lat,Long coordinates AS IS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ab/>
            </w:r>
          </w:p>
        </w:tc>
      </w:tr>
      <w:tr w:rsidR="00700889" w14:paraId="5174203F" w14:textId="77777777" w:rsidTr="00AC1D36">
        <w:trPr>
          <w:trHeight w:val="402"/>
        </w:trPr>
        <w:tc>
          <w:tcPr>
            <w:tcW w:w="3328" w:type="dxa"/>
            <w:vMerge/>
          </w:tcPr>
          <w:p w14:paraId="07733693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A01617F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206298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Simple list of ingredients or product category supplied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700889" w14:paraId="687EDB00" w14:textId="77777777" w:rsidTr="00AC1D36">
        <w:trPr>
          <w:trHeight w:val="287"/>
        </w:trPr>
        <w:tc>
          <w:tcPr>
            <w:tcW w:w="3328" w:type="dxa"/>
            <w:vMerge/>
          </w:tcPr>
          <w:p w14:paraId="6F05E28E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FD16157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Description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E9014E8" w14:textId="49C929FE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From the site, or in our own words.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br/>
              <w:t>K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eep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to 1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 simple paragraph.</w:t>
            </w:r>
          </w:p>
        </w:tc>
      </w:tr>
      <w:tr w:rsidR="00700889" w14:paraId="431B6F88" w14:textId="77777777" w:rsidTr="00AC1D36">
        <w:trPr>
          <w:trHeight w:val="368"/>
        </w:trPr>
        <w:tc>
          <w:tcPr>
            <w:tcW w:w="3328" w:type="dxa"/>
            <w:vMerge/>
          </w:tcPr>
          <w:p w14:paraId="65A47D38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64AE99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Name 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1B8B1AF2" w14:textId="5654B39B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Choose any image you want to use. You MUST save the file as a JPG.</w:t>
            </w:r>
          </w:p>
          <w:p w14:paraId="42957707" w14:textId="77777777" w:rsidR="00700889" w:rsidRPr="007C10EF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it as something like: fredrichs.jpg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7B041B76" w14:textId="3DCF0394" w:rsidR="00700889" w:rsidRPr="007C10EF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 the "images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proofErr w:type="spellStart"/>
            <w:r w:rsidR="00424042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feedbc</w:t>
            </w:r>
            <w:proofErr w:type="spellEnd"/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" folder of this project.</w:t>
            </w:r>
          </w:p>
          <w:p w14:paraId="679E687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On the Excel sheet, simply type the name: fredrichs</w:t>
            </w:r>
          </w:p>
        </w:tc>
      </w:tr>
      <w:tr w:rsidR="00700889" w14:paraId="39240E6D" w14:textId="77777777" w:rsidTr="00AC1D36">
        <w:trPr>
          <w:trHeight w:val="388"/>
        </w:trPr>
        <w:tc>
          <w:tcPr>
            <w:tcW w:w="3328" w:type="dxa"/>
            <w:vMerge/>
          </w:tcPr>
          <w:p w14:paraId="0E92925F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805F173" w14:textId="77777777" w:rsidR="00700889" w:rsidRPr="003C39A0" w:rsidRDefault="00700889" w:rsidP="00AC1D36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Image Description 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br/>
            </w:r>
          </w:p>
          <w:p w14:paraId="070C7F54" w14:textId="77777777" w:rsidR="00700889" w:rsidRPr="007C10EF" w:rsidRDefault="00700889" w:rsidP="00AC1D36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057D75FD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Accessibility Feature: The description of the image that screen readers will use</w:t>
            </w:r>
          </w:p>
        </w:tc>
      </w:tr>
      <w:tr w:rsidR="00700889" w14:paraId="1117C0EE" w14:textId="77777777" w:rsidTr="00AC1D36">
        <w:trPr>
          <w:trHeight w:val="318"/>
        </w:trPr>
        <w:tc>
          <w:tcPr>
            <w:tcW w:w="3328" w:type="dxa"/>
            <w:vMerge/>
            <w:tcBorders>
              <w:bottom w:val="single" w:sz="4" w:space="0" w:color="auto"/>
            </w:tcBorders>
          </w:tcPr>
          <w:p w14:paraId="374A492F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37E664E5" w14:textId="77777777" w:rsidR="00700889" w:rsidRPr="003C39A0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     Supplier Site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1CB97059" w14:textId="77777777" w:rsidR="00700889" w:rsidRDefault="00700889" w:rsidP="00AC1D36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to keep track of where the supplier information is from.</w:t>
            </w:r>
          </w:p>
        </w:tc>
      </w:tr>
    </w:tbl>
    <w:p w14:paraId="025C16E8" w14:textId="64F75D93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tbl>
      <w:tblPr>
        <w:tblStyle w:val="TableGrid"/>
        <w:tblW w:w="9886" w:type="dxa"/>
        <w:tblLook w:val="04A0" w:firstRow="1" w:lastRow="0" w:firstColumn="1" w:lastColumn="0" w:noHBand="0" w:noVBand="1"/>
      </w:tblPr>
      <w:tblGrid>
        <w:gridCol w:w="3294"/>
        <w:gridCol w:w="3295"/>
        <w:gridCol w:w="3297"/>
      </w:tblGrid>
      <w:tr w:rsidR="00591088" w:rsidRPr="003F11A4" w14:paraId="02FA1DD4" w14:textId="77777777" w:rsidTr="0034401D">
        <w:trPr>
          <w:trHeight w:val="718"/>
        </w:trPr>
        <w:tc>
          <w:tcPr>
            <w:tcW w:w="3294" w:type="dxa"/>
            <w:tcBorders>
              <w:bottom w:val="single" w:sz="4" w:space="0" w:color="auto"/>
            </w:tcBorders>
          </w:tcPr>
          <w:p w14:paraId="6E25368F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What are you modifying?</w:t>
            </w:r>
          </w:p>
        </w:tc>
        <w:tc>
          <w:tcPr>
            <w:tcW w:w="3295" w:type="dxa"/>
          </w:tcPr>
          <w:p w14:paraId="24AB10B9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Required Information</w:t>
            </w:r>
          </w:p>
        </w:tc>
        <w:tc>
          <w:tcPr>
            <w:tcW w:w="3295" w:type="dxa"/>
          </w:tcPr>
          <w:p w14:paraId="51AD5DF3" w14:textId="77777777" w:rsidR="00591088" w:rsidRPr="003F11A4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Instructions</w:t>
            </w:r>
          </w:p>
        </w:tc>
      </w:tr>
      <w:tr w:rsidR="00591088" w14:paraId="760E29C5" w14:textId="77777777" w:rsidTr="0034401D">
        <w:trPr>
          <w:trHeight w:val="628"/>
        </w:trPr>
        <w:tc>
          <w:tcPr>
            <w:tcW w:w="3294" w:type="dxa"/>
            <w:vMerge w:val="restart"/>
            <w:tcBorders>
              <w:top w:val="single" w:sz="4" w:space="0" w:color="auto"/>
            </w:tcBorders>
          </w:tcPr>
          <w:p w14:paraId="50570CBB" w14:textId="77777777" w:rsidR="00591088" w:rsidRPr="003C39A0" w:rsidRDefault="00591088" w:rsidP="00857121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 xml:space="preserve">Menu </w:t>
            </w:r>
            <w:r w:rsidRPr="001F0572"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Cs w:val="24"/>
                <w:shd w:val="clear" w:color="auto" w:fill="FFFFFF"/>
              </w:rPr>
              <w:t>Items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36903D0D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Item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Name</w:t>
            </w:r>
          </w:p>
        </w:tc>
        <w:tc>
          <w:tcPr>
            <w:tcW w:w="3295" w:type="dxa"/>
            <w:tcBorders>
              <w:bottom w:val="single" w:sz="4" w:space="0" w:color="auto"/>
            </w:tcBorders>
          </w:tcPr>
          <w:p w14:paraId="5682E168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 w:rsidRPr="00BC00FB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his is the name of the item on the menu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</w:p>
        </w:tc>
      </w:tr>
      <w:tr w:rsidR="00591088" w14:paraId="052419D7" w14:textId="77777777" w:rsidTr="0034401D">
        <w:trPr>
          <w:trHeight w:val="365"/>
        </w:trPr>
        <w:tc>
          <w:tcPr>
            <w:tcW w:w="3294" w:type="dxa"/>
            <w:vMerge/>
          </w:tcPr>
          <w:p w14:paraId="1865665A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1440D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bCs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Ingredients</w:t>
            </w:r>
          </w:p>
          <w:p w14:paraId="75096AFF" w14:textId="77777777" w:rsidR="00591088" w:rsidRPr="003F11A4" w:rsidRDefault="00591088" w:rsidP="0085712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055ABD7D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is the list of ingredients that make up this food item.</w:t>
            </w:r>
          </w:p>
        </w:tc>
      </w:tr>
      <w:tr w:rsidR="00591088" w14:paraId="1529AF27" w14:textId="77777777" w:rsidTr="0034401D">
        <w:trPr>
          <w:trHeight w:val="254"/>
        </w:trPr>
        <w:tc>
          <w:tcPr>
            <w:tcW w:w="3294" w:type="dxa"/>
            <w:vMerge/>
          </w:tcPr>
          <w:p w14:paraId="54FFEDC6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951A642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Allergens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31DB15B" w14:textId="28C8A2E0" w:rsidR="00591088" w:rsidRPr="00591088" w:rsidRDefault="00591088" w:rsidP="00591088">
            <w:pPr>
              <w:spacing w:after="200" w:line="276" w:lineRule="auto"/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List any </w:t>
            </w:r>
            <w:hyperlink r:id="rId28" w:history="1">
              <w:r w:rsidRPr="00591088">
                <w:rPr>
                  <w:rStyle w:val="Hyperlink"/>
                  <w:rFonts w:eastAsiaTheme="majorEastAsia" w:cstheme="majorBidi"/>
                  <w:bCs/>
                  <w:iCs/>
                  <w:shd w:val="clear" w:color="auto" w:fill="FFFFFF"/>
                </w:rPr>
                <w:t>priority allergens</w:t>
              </w:r>
            </w:hyperlink>
            <w:r w:rsidRP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found in this food item/ingredients.</w:t>
            </w:r>
          </w:p>
        </w:tc>
      </w:tr>
      <w:tr w:rsidR="00591088" w14:paraId="392156BE" w14:textId="77777777" w:rsidTr="0034401D">
        <w:trPr>
          <w:trHeight w:val="355"/>
        </w:trPr>
        <w:tc>
          <w:tcPr>
            <w:tcW w:w="3294" w:type="dxa"/>
            <w:vMerge/>
          </w:tcPr>
          <w:p w14:paraId="7B311C64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61B357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Local 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Ingredients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CE004B4" w14:textId="4D19B0F0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Simple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comma separated </w:t>
            </w:r>
            <w:r w:rsidRPr="003F11A4"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 xml:space="preserve">list of </w:t>
            </w:r>
            <w:r>
              <w:rPr>
                <w:rStyle w:val="Strong"/>
                <w:rFonts w:ascii="Segoe UI" w:eastAsiaTheme="majorEastAsia" w:hAnsi="Segoe UI" w:cstheme="majorBidi"/>
                <w:color w:val="212529"/>
                <w:sz w:val="23"/>
                <w:shd w:val="clear" w:color="auto" w:fill="FFFFFF"/>
              </w:rPr>
              <w:t>locally supplied ingredients if there are any.</w:t>
            </w:r>
          </w:p>
        </w:tc>
      </w:tr>
      <w:tr w:rsidR="00591088" w14:paraId="542B1442" w14:textId="77777777" w:rsidTr="0034401D">
        <w:trPr>
          <w:trHeight w:val="254"/>
        </w:trPr>
        <w:tc>
          <w:tcPr>
            <w:tcW w:w="3294" w:type="dxa"/>
            <w:vMerge/>
          </w:tcPr>
          <w:p w14:paraId="4F09797C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3986684F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Diet</w:t>
            </w:r>
            <w:r w:rsidRPr="003C39A0"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745C6581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This will be a comma separated list of abbreviations that specify if this food complies with a special diet type.</w:t>
            </w:r>
          </w:p>
          <w:p w14:paraId="17AEF8A8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2E860300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VEG = vegetarian</w:t>
            </w:r>
          </w:p>
          <w:p w14:paraId="662DD2CA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VGN = vegan</w:t>
            </w:r>
          </w:p>
          <w:p w14:paraId="06FC8DA4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 = gluten free</w:t>
            </w:r>
          </w:p>
          <w:p w14:paraId="21D28287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GFO = gluten free options</w:t>
            </w:r>
          </w:p>
          <w:p w14:paraId="23E6467E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DF = dairy free</w:t>
            </w:r>
          </w:p>
        </w:tc>
      </w:tr>
      <w:tr w:rsidR="00591088" w14:paraId="237593C9" w14:textId="77777777" w:rsidTr="0034401D">
        <w:trPr>
          <w:trHeight w:val="325"/>
        </w:trPr>
        <w:tc>
          <w:tcPr>
            <w:tcW w:w="3294" w:type="dxa"/>
            <w:vMerge/>
            <w:tcBorders>
              <w:bottom w:val="single" w:sz="4" w:space="0" w:color="auto"/>
            </w:tcBorders>
          </w:tcPr>
          <w:p w14:paraId="13B50291" w14:textId="77777777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2303F4E" w14:textId="77777777" w:rsidR="00591088" w:rsidRPr="003C39A0" w:rsidRDefault="00591088" w:rsidP="00857121">
            <w:pPr>
              <w:ind w:left="720" w:hanging="360"/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>Nutrition Label</w:t>
            </w:r>
            <w:r w:rsidRPr="003C39A0">
              <w:rPr>
                <w:rStyle w:val="Strong"/>
                <w:rFonts w:ascii="Segoe UI" w:eastAsiaTheme="majorEastAsia" w:hAnsi="Segoe UI" w:cstheme="majorBidi"/>
                <w:bCs/>
                <w:i/>
                <w:color w:val="212529"/>
                <w:sz w:val="23"/>
                <w:shd w:val="clear" w:color="auto" w:fill="FFFFFF"/>
              </w:rPr>
              <w:t xml:space="preserve"> </w:t>
            </w:r>
          </w:p>
        </w:tc>
        <w:tc>
          <w:tcPr>
            <w:tcW w:w="3295" w:type="dxa"/>
            <w:tcBorders>
              <w:top w:val="single" w:sz="4" w:space="0" w:color="auto"/>
              <w:bottom w:val="single" w:sz="4" w:space="0" w:color="auto"/>
            </w:tcBorders>
          </w:tcPr>
          <w:p w14:paraId="2FF969E1" w14:textId="1FC50CF0" w:rsidR="00591088" w:rsidRPr="003C39A0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E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xport a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Standard Format English</w:t>
            </w:r>
            <w:r w:rsidR="00591088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4.8cmX6.31cm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label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in MenuSano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.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Disable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allergens, dietary, and ingredients.</w:t>
            </w:r>
            <w:r w:rsidR="00591088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br/>
            </w:r>
          </w:p>
          <w:p w14:paraId="0E5FAEB7" w14:textId="579FCF76" w:rsidR="00591088" w:rsidRPr="007C10EF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Save it as something like: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waffle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s.jpg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”.</w:t>
            </w:r>
          </w:p>
          <w:p w14:paraId="2E830BCD" w14:textId="5F50F559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Move this file to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the 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images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\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NutritionLabels</w:t>
            </w:r>
            <w:r w:rsidR="00424042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”</w:t>
            </w:r>
            <w:r w:rsidR="00746A89" w:rsidRP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</w:t>
            </w:r>
            <w:r w:rsidR="00746A89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folder</w:t>
            </w: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of this project.</w:t>
            </w:r>
          </w:p>
          <w:p w14:paraId="212DCF40" w14:textId="77777777" w:rsidR="00746A89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  <w:p w14:paraId="765E8733" w14:textId="36F86AF9" w:rsidR="00746A89" w:rsidRDefault="00746A89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7C10EF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On the Excel sheet, simply type the name: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“waffles”.</w:t>
            </w:r>
          </w:p>
        </w:tc>
      </w:tr>
      <w:tr w:rsidR="00591088" w14:paraId="26EB0C39" w14:textId="77777777" w:rsidTr="0034401D">
        <w:trPr>
          <w:trHeight w:val="96"/>
        </w:trPr>
        <w:tc>
          <w:tcPr>
            <w:tcW w:w="9886" w:type="dxa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B33AFE" w14:textId="538FA9DA" w:rsidR="00591088" w:rsidRDefault="00591088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</w:tbl>
    <w:p w14:paraId="21E7753C" w14:textId="77777777" w:rsidR="00700889" w:rsidRDefault="00700889" w:rsidP="00700889">
      <w:pP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</w:pPr>
    </w:p>
    <w:p w14:paraId="22569312" w14:textId="75084EDA" w:rsidR="0007005B" w:rsidRPr="003C16C2" w:rsidRDefault="00700889" w:rsidP="0007005B">
      <w:pPr>
        <w:pStyle w:val="Title"/>
        <w:pBdr>
          <w:bottom w:val="single" w:sz="4" w:space="1" w:color="auto"/>
        </w:pBdr>
        <w:rPr>
          <w:color w:val="000000" w:themeColor="text1"/>
        </w:rPr>
      </w:pPr>
      <w:r>
        <w:rPr>
          <w:rStyle w:val="Strong"/>
          <w:rFonts w:ascii="Segoe UI" w:eastAsiaTheme="majorEastAsia" w:hAnsi="Segoe UI" w:cstheme="majorBidi"/>
          <w:bCs/>
          <w:iCs/>
          <w:color w:val="212529"/>
          <w:sz w:val="23"/>
          <w:shd w:val="clear" w:color="auto" w:fill="FFFFFF"/>
        </w:rPr>
        <w:br w:type="page"/>
      </w:r>
      <w:bookmarkStart w:id="61" w:name="_Toc133183278"/>
      <w:r w:rsidR="0007005B">
        <w:rPr>
          <w:rStyle w:val="Strong"/>
          <w:color w:val="000000" w:themeColor="text1"/>
          <w:sz w:val="44"/>
        </w:rPr>
        <w:lastRenderedPageBreak/>
        <w:t>Troubleshooting</w:t>
      </w:r>
      <w:bookmarkEnd w:id="61"/>
      <w:r w:rsidR="0007005B">
        <w:rPr>
          <w:rStyle w:val="Strong"/>
          <w:color w:val="000000" w:themeColor="text1"/>
          <w:sz w:val="44"/>
        </w:rPr>
        <w:t xml:space="preserve"> </w:t>
      </w:r>
    </w:p>
    <w:p w14:paraId="2F814B87" w14:textId="77777777" w:rsidR="0007005B" w:rsidRDefault="0007005B" w:rsidP="00F35F45">
      <w:pPr>
        <w:ind w:firstLine="720"/>
      </w:pPr>
    </w:p>
    <w:p w14:paraId="347C6E5E" w14:textId="69E273CC" w:rsidR="00F35F45" w:rsidRDefault="00F35F45" w:rsidP="00F35F45">
      <w:pPr>
        <w:ind w:firstLine="720"/>
      </w:pPr>
      <w:r>
        <w:t xml:space="preserve">The following tables provide instructions for completing or updating the information for the supplier and menu excel workbooks. This information is also covered in the </w:t>
      </w:r>
      <w:hyperlink r:id="rId29" w:history="1">
        <w:r w:rsidRPr="00591088">
          <w:rPr>
            <w:rStyle w:val="Hyperlink"/>
          </w:rPr>
          <w:t>video guide</w:t>
        </w:r>
      </w:hyperlink>
      <w:r>
        <w:t>.</w:t>
      </w:r>
    </w:p>
    <w:p w14:paraId="24A2D2BC" w14:textId="77777777" w:rsidR="00F35F45" w:rsidRDefault="00F35F45" w:rsidP="00F35F45">
      <w:pPr>
        <w:spacing w:after="0" w:line="240" w:lineRule="auto"/>
      </w:pPr>
    </w:p>
    <w:tbl>
      <w:tblPr>
        <w:tblStyle w:val="TableGrid"/>
        <w:tblW w:w="9986" w:type="dxa"/>
        <w:tblLook w:val="04A0" w:firstRow="1" w:lastRow="0" w:firstColumn="1" w:lastColumn="0" w:noHBand="0" w:noVBand="1"/>
      </w:tblPr>
      <w:tblGrid>
        <w:gridCol w:w="3328"/>
        <w:gridCol w:w="3329"/>
        <w:gridCol w:w="3329"/>
      </w:tblGrid>
      <w:tr w:rsidR="00F35F45" w14:paraId="6282A76A" w14:textId="77777777" w:rsidTr="00857121">
        <w:trPr>
          <w:trHeight w:val="812"/>
        </w:trPr>
        <w:tc>
          <w:tcPr>
            <w:tcW w:w="3328" w:type="dxa"/>
          </w:tcPr>
          <w:p w14:paraId="157B2DD2" w14:textId="7D3A6233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Issue</w:t>
            </w:r>
          </w:p>
        </w:tc>
        <w:tc>
          <w:tcPr>
            <w:tcW w:w="3329" w:type="dxa"/>
          </w:tcPr>
          <w:p w14:paraId="31999B9E" w14:textId="7D6E37FD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 xml:space="preserve">Cause </w:t>
            </w:r>
          </w:p>
        </w:tc>
        <w:tc>
          <w:tcPr>
            <w:tcW w:w="3329" w:type="dxa"/>
          </w:tcPr>
          <w:p w14:paraId="6CF3DD6E" w14:textId="7AC73740" w:rsidR="00F35F45" w:rsidRPr="003F11A4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u w:val="single"/>
                <w:shd w:val="clear" w:color="auto" w:fill="FFFFFF"/>
              </w:rPr>
              <w:t>Solution Instructions</w:t>
            </w:r>
          </w:p>
        </w:tc>
      </w:tr>
      <w:tr w:rsidR="00F35F45" w14:paraId="13D5CEE7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95D816C" w14:textId="03E4D914" w:rsidR="00F35F45" w:rsidRPr="003C39A0" w:rsidRDefault="00AF64F1" w:rsidP="00857121">
            <w:pPr>
              <w:rPr>
                <w:rStyle w:val="Strong"/>
                <w:rFonts w:ascii="Segoe UI" w:eastAsiaTheme="majorEastAsia" w:hAnsi="Segoe UI" w:cstheme="majorBidi"/>
                <w:b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 map loads with an error stating that there is a cell at row X in column Y which requires data.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3AE600" w14:textId="662FD8D5" w:rsidR="00F35F45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You left a blank column or row of data when editing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9658B5" w14:textId="43C32F47" w:rsidR="00F35F45" w:rsidRDefault="00F35F45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You will need to</w:t>
            </w:r>
            <w:r w:rsid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 add the missing data or restore to the most recent backup file.</w:t>
            </w:r>
          </w:p>
        </w:tc>
      </w:tr>
      <w:tr w:rsidR="00FC5667" w14:paraId="0804720B" w14:textId="77777777" w:rsidTr="0007005B">
        <w:trPr>
          <w:trHeight w:val="962"/>
        </w:trPr>
        <w:tc>
          <w:tcPr>
            <w:tcW w:w="3328" w:type="dxa"/>
            <w:tcBorders>
              <w:bottom w:val="single" w:sz="4" w:space="0" w:color="auto"/>
            </w:tcBorders>
          </w:tcPr>
          <w:p w14:paraId="4273CFA4" w14:textId="59D1F77D" w:rsidR="00FC5667" w:rsidRPr="00AF64F1" w:rsidRDefault="00FC5667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There is an empty legend item at the bottom of the list.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6FF1AA01" w14:textId="75703B83" w:rsidR="00FC5667" w:rsidRDefault="00FC5667" w:rsidP="00AF64F1">
            <w:pP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color w:val="212529"/>
                <w:sz w:val="23"/>
                <w:shd w:val="clear" w:color="auto" w:fill="FFFFFF"/>
              </w:rPr>
              <w:t>There is an empty row at the bottom of the workbook.</w:t>
            </w: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513E9FE" w14:textId="4D73EE76" w:rsidR="00FC5667" w:rsidRDefault="00FC5667" w:rsidP="0085712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Highlight the extra cell – right click and select delete. This will clear the empty row completely.</w:t>
            </w:r>
          </w:p>
        </w:tc>
      </w:tr>
      <w:tr w:rsidR="00AF64F1" w14:paraId="34353D0B" w14:textId="77777777" w:rsidTr="0007005B">
        <w:trPr>
          <w:trHeight w:val="413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C6F41C6" w14:textId="662F540E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T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here is description text showing up in the map legend.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75CA5B1" w14:textId="11154C94" w:rsidR="00AF64F1" w:rsidRPr="00AF64F1" w:rsidRDefault="00AF64F1" w:rsidP="00AF64F1">
            <w:pPr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hAnsi="Segoe UI"/>
                <w:bCs/>
                <w:i/>
                <w:color w:val="212529"/>
                <w:sz w:val="23"/>
                <w:shd w:val="clear" w:color="auto" w:fill="FFFFFF"/>
              </w:rPr>
              <w:t>The text in the description column of the last working supplier has an ‘enter’ in it, making it more than one paragraph.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284D2FF3" w14:textId="64CD2E50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Check the description of the last working </w:t>
            </w: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 xml:space="preserve">supplier </w:t>
            </w:r>
            <w:r w:rsidRPr="00AF64F1"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row. Make sure this is one paragraph and does not contain any ‘enter’ characters. Otherwise restore the most recent backup file.</w:t>
            </w:r>
          </w:p>
        </w:tc>
      </w:tr>
      <w:tr w:rsidR="00AF64F1" w14:paraId="760B9BA6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9739893" w14:textId="59B358DD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I</w:t>
            </w:r>
            <w:r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>’ve</w:t>
            </w:r>
            <w:r w:rsidRPr="00080161">
              <w:rPr>
                <w:rStyle w:val="Strong"/>
                <w:rFonts w:eastAsiaTheme="majorEastAsia" w:cstheme="majorBidi"/>
                <w:bCs/>
                <w:iCs/>
                <w:shd w:val="clear" w:color="auto" w:fill="FFFFFF"/>
              </w:rPr>
              <w:t xml:space="preserve"> added a supplier but the image doesn’t appear.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62B1277A" w14:textId="703944C6" w:rsidR="00080161" w:rsidRPr="003C39A0" w:rsidRDefault="0008016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  <w:t>The image name doesn’t match, the image is the wrong type, or the image is not in the right folder.</w:t>
            </w: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14458B3" w14:textId="2185F4E6" w:rsidR="00AF64F1" w:rsidRDefault="0008016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  <w: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  <w:t>Save the image with a simple lowercase name. Make sure it is a .jpg image, and that it is moved to the correct website folder.</w:t>
            </w:r>
          </w:p>
        </w:tc>
      </w:tr>
      <w:tr w:rsidR="00AF64F1" w14:paraId="48EA2998" w14:textId="77777777" w:rsidTr="0007005B">
        <w:trPr>
          <w:trHeight w:val="402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65F1A3A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97E04B3" w14:textId="62AD9AA9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2873ADD" w14:textId="32D56F8F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08A71A15" w14:textId="77777777" w:rsidTr="0007005B">
        <w:trPr>
          <w:trHeight w:val="287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5A4A890E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7878B9F2" w14:textId="3913235B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i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4A826D47" w14:textId="42F3310F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5F721928" w14:textId="77777777" w:rsidTr="0007005B">
        <w:trPr>
          <w:trHeight w:val="36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0DA05094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5A3FF30A" w14:textId="2E402B5B" w:rsidR="00AF64F1" w:rsidRPr="003C39A0" w:rsidRDefault="00AF64F1" w:rsidP="00AF64F1">
            <w:pPr>
              <w:rPr>
                <w:rStyle w:val="Strong"/>
                <w:rFonts w:ascii="Segoe UI" w:hAnsi="Segoe UI"/>
                <w:b/>
                <w:i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  <w:bottom w:val="single" w:sz="4" w:space="0" w:color="auto"/>
            </w:tcBorders>
          </w:tcPr>
          <w:p w14:paraId="3E6C652C" w14:textId="06ADDA74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4E7B6F6A" w14:textId="77777777" w:rsidTr="0007005B">
        <w:trPr>
          <w:trHeight w:val="38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373BFB02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4D115790" w14:textId="77777777" w:rsidR="00AF64F1" w:rsidRPr="007C10EF" w:rsidRDefault="00AF64F1" w:rsidP="00AF64F1">
            <w:pPr>
              <w:rPr>
                <w:rStyle w:val="Strong"/>
                <w:rFonts w:ascii="Segoe UI" w:hAnsi="Segoe UI"/>
                <w:b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top w:val="single" w:sz="4" w:space="0" w:color="auto"/>
            </w:tcBorders>
          </w:tcPr>
          <w:p w14:paraId="2D591B5C" w14:textId="56A24AFD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tr w:rsidR="00AF64F1" w14:paraId="14187440" w14:textId="77777777" w:rsidTr="0007005B">
        <w:trPr>
          <w:trHeight w:val="318"/>
        </w:trPr>
        <w:tc>
          <w:tcPr>
            <w:tcW w:w="3328" w:type="dxa"/>
            <w:tcBorders>
              <w:top w:val="single" w:sz="4" w:space="0" w:color="auto"/>
              <w:bottom w:val="single" w:sz="4" w:space="0" w:color="auto"/>
            </w:tcBorders>
          </w:tcPr>
          <w:p w14:paraId="706E0AEC" w14:textId="77777777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48A602A2" w14:textId="11610B03" w:rsidR="00AF64F1" w:rsidRPr="003C39A0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  <w:tc>
          <w:tcPr>
            <w:tcW w:w="3329" w:type="dxa"/>
            <w:tcBorders>
              <w:bottom w:val="single" w:sz="4" w:space="0" w:color="auto"/>
            </w:tcBorders>
          </w:tcPr>
          <w:p w14:paraId="23BFE748" w14:textId="2B23A441" w:rsidR="00AF64F1" w:rsidRDefault="00AF64F1" w:rsidP="00AF64F1">
            <w:pPr>
              <w:rPr>
                <w:rStyle w:val="Strong"/>
                <w:rFonts w:ascii="Segoe UI" w:eastAsiaTheme="majorEastAsia" w:hAnsi="Segoe UI" w:cstheme="majorBidi"/>
                <w:bCs/>
                <w:iCs/>
                <w:color w:val="212529"/>
                <w:sz w:val="23"/>
                <w:shd w:val="clear" w:color="auto" w:fill="FFFFFF"/>
              </w:rPr>
            </w:pPr>
          </w:p>
        </w:tc>
      </w:tr>
      <w:bookmarkEnd w:id="58"/>
      <w:bookmarkEnd w:id="59"/>
    </w:tbl>
    <w:p w14:paraId="1DEDB2DB" w14:textId="77777777" w:rsidR="00080161" w:rsidRDefault="00080161">
      <w:pPr>
        <w:rPr>
          <w:color w:val="000000" w:themeColor="text1"/>
        </w:rPr>
      </w:pPr>
    </w:p>
    <w:p w14:paraId="62E055A6" w14:textId="3F7245D4" w:rsidR="00080161" w:rsidRDefault="00080161">
      <w:pPr>
        <w:rPr>
          <w:rFonts w:asciiTheme="majorHAnsi" w:hAnsiTheme="majorHAnsi"/>
          <w:caps/>
          <w:color w:val="000000" w:themeColor="text1"/>
          <w:sz w:val="44"/>
          <w:szCs w:val="36"/>
        </w:rPr>
      </w:pPr>
      <w:r>
        <w:rPr>
          <w:color w:val="000000" w:themeColor="text1"/>
        </w:rPr>
        <w:br w:type="page"/>
      </w:r>
    </w:p>
    <w:p w14:paraId="71992DD5" w14:textId="5A50A53F" w:rsidR="003317CC" w:rsidRPr="003317CC" w:rsidRDefault="00EA2830" w:rsidP="003317CC">
      <w:pPr>
        <w:pStyle w:val="Title"/>
        <w:pBdr>
          <w:bottom w:val="single" w:sz="4" w:space="1" w:color="auto"/>
        </w:pBdr>
        <w:jc w:val="left"/>
        <w:rPr>
          <w:rFonts w:ascii="Calibri" w:eastAsia="Times New Roman" w:hAnsi="Calibri" w:cs="Calibri"/>
          <w:color w:val="000000"/>
          <w:sz w:val="22"/>
          <w:szCs w:val="22"/>
          <w:lang w:val="en-CA" w:eastAsia="en-CA"/>
        </w:rPr>
      </w:pPr>
      <w:bookmarkStart w:id="62" w:name="_Toc133183279"/>
      <w:r>
        <w:rPr>
          <w:color w:val="000000" w:themeColor="text1"/>
        </w:rPr>
        <w:lastRenderedPageBreak/>
        <w:t>Resources</w:t>
      </w:r>
      <w:bookmarkEnd w:id="62"/>
    </w:p>
    <w:p w14:paraId="5724DF63" w14:textId="1B9CB235" w:rsidR="009C56A9" w:rsidRPr="00AF4523" w:rsidRDefault="00AF4523" w:rsidP="009C56A9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u w:val="single"/>
          <w:lang w:val="en-CA" w:eastAsia="en-CA"/>
        </w:rPr>
      </w:pPr>
      <w:r w:rsidRPr="00AF4523">
        <w:rPr>
          <w:rFonts w:eastAsia="Times New Roman"/>
          <w:color w:val="000000"/>
          <w:sz w:val="24"/>
          <w:szCs w:val="24"/>
          <w:u w:val="single"/>
          <w:lang w:val="en-CA" w:eastAsia="en-CA"/>
        </w:rPr>
        <w:t>For Demo:</w:t>
      </w:r>
    </w:p>
    <w:p w14:paraId="0839DECC" w14:textId="05B3E614" w:rsidR="00AF4523" w:rsidRDefault="00AF4523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Start:</w:t>
      </w: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hyperlink r:id="rId30" w:history="1">
        <w:r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http://127.0.0.1:3000/index.html</w:t>
        </w:r>
      </w:hyperlink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(Index at Internal Server)</w:t>
      </w:r>
    </w:p>
    <w:p w14:paraId="618E3400" w14:textId="68C689DE" w:rsidR="00AF4523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Food Services 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Order Online</w:t>
      </w:r>
      <w:r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 Platform</w:t>
      </w:r>
      <w:r w:rsidR="00AF4523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 xml:space="preserve">: </w:t>
      </w:r>
      <w:hyperlink r:id="rId31" w:history="1">
        <w:r w:rsidR="00AF4523" w:rsidRPr="00AF4523">
          <w:rPr>
            <w:rStyle w:val="Hyperlink"/>
            <w:rFonts w:eastAsia="Times New Roman"/>
            <w:sz w:val="24"/>
            <w:szCs w:val="24"/>
            <w:lang w:val="en-CA" w:eastAsia="en-CA"/>
          </w:rPr>
          <w:t>https://order.viu.ca/2050/7779</w:t>
        </w:r>
      </w:hyperlink>
      <w:r w:rsidR="00AF4523" w:rsidRPr="00AF4523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23A4085B" w14:textId="4A64D8E5" w:rsidR="00011274" w:rsidRDefault="00011274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2915F4A8" w14:textId="77777777" w:rsidR="004D4A8A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32" w:history="1">
        <w:r w:rsidR="004D4A8A" w:rsidRPr="0083654E">
          <w:rPr>
            <w:rStyle w:val="Hyperlink"/>
            <w:rFonts w:eastAsia="Times New Roman"/>
            <w:sz w:val="24"/>
            <w:szCs w:val="24"/>
            <w:lang w:val="en-CA" w:eastAsia="en-CA"/>
          </w:rPr>
          <w:t>https://www.w3schools.com/jsref/event_onclick.asp</w:t>
        </w:r>
      </w:hyperlink>
      <w:r w:rsidR="004D4A8A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</w:p>
    <w:p w14:paraId="19E1A475" w14:textId="0F92E035" w:rsidR="00D8555E" w:rsidRDefault="00000000" w:rsidP="004D4A8A">
      <w:pPr>
        <w:rPr>
          <w:rFonts w:eastAsia="Times New Roman"/>
          <w:color w:val="000000"/>
          <w:sz w:val="24"/>
          <w:szCs w:val="24"/>
          <w:lang w:val="en-CA" w:eastAsia="en-CA"/>
        </w:rPr>
      </w:pPr>
      <w:hyperlink r:id="rId33" w:history="1">
        <w:r w:rsidR="004D4A8A" w:rsidRPr="003C3150">
          <w:rPr>
            <w:rStyle w:val="Hyperlink"/>
            <w:rFonts w:eastAsia="Times New Roman"/>
            <w:sz w:val="24"/>
            <w:szCs w:val="24"/>
            <w:lang w:val="en-CA" w:eastAsia="en-CA"/>
          </w:rPr>
          <w:t>https://developers.google.com/maps/documentation/javascript/advanced-markers/start</w:t>
        </w:r>
      </w:hyperlink>
    </w:p>
    <w:p w14:paraId="378C5214" w14:textId="77777777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CE63C4B" w14:textId="11DE1C79" w:rsidR="00011274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hyperlink r:id="rId34" w:history="1">
        <w:r w:rsidR="00011274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Alternate to Google Maps</w:t>
        </w:r>
      </w:hyperlink>
    </w:p>
    <w:p w14:paraId="4575A169" w14:textId="53C32138" w:rsidR="00D8555E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5" w:history="1">
        <w:r w:rsidR="00D8555E" w:rsidRPr="00D8555E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Google Cloud Platform</w:t>
        </w:r>
      </w:hyperlink>
    </w:p>
    <w:p w14:paraId="7FDE4A64" w14:textId="10ECDBB5" w:rsidR="00AC2C6F" w:rsidRDefault="00000000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36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Generate an API key (video)</w:t>
        </w:r>
      </w:hyperlink>
    </w:p>
    <w:p w14:paraId="4AF53D81" w14:textId="0F29C952" w:rsidR="00FB3F40" w:rsidRDefault="00000000" w:rsidP="00FB3F40">
      <w:pPr>
        <w:shd w:val="clear" w:color="auto" w:fill="FFFFFF"/>
        <w:spacing w:after="0" w:line="550" w:lineRule="atLeast"/>
        <w:ind w:left="720" w:right="75" w:hanging="720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7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Restrict/Generate an API Key (Google Doc)</w:t>
        </w:r>
      </w:hyperlink>
    </w:p>
    <w:p w14:paraId="0A2D8F2F" w14:textId="728B6759" w:rsidR="00FB3F40" w:rsidRDefault="00000000" w:rsidP="00FB3F40">
      <w:pPr>
        <w:shd w:val="clear" w:color="auto" w:fill="FFFFFF"/>
        <w:spacing w:after="0" w:line="550" w:lineRule="atLeast"/>
        <w:ind w:right="75"/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</w:pPr>
      <w:hyperlink r:id="rId38" w:history="1">
        <w:r w:rsidR="00FB3F40" w:rsidRPr="00FB3F4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Scalefusion MDM</w:t>
        </w:r>
      </w:hyperlink>
    </w:p>
    <w:p w14:paraId="6908AAE7" w14:textId="0A7D3704" w:rsidR="000F52CB" w:rsidRPr="00FB3F40" w:rsidRDefault="00000000" w:rsidP="00FB3F40">
      <w:pPr>
        <w:shd w:val="clear" w:color="auto" w:fill="FFFFFF"/>
        <w:spacing w:after="0" w:line="550" w:lineRule="atLeast"/>
        <w:ind w:right="75"/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</w:pPr>
      <w:hyperlink r:id="rId39" w:history="1">
        <w:r w:rsidR="000F52CB" w:rsidRPr="003C3150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https://scalefusion.com/kiosk-lockdown-software</w:t>
        </w:r>
      </w:hyperlink>
      <w:r w:rsidR="000F52CB">
        <w:rPr>
          <w:rFonts w:eastAsia="Times New Roman"/>
          <w:b/>
          <w:bCs/>
          <w:color w:val="0000FF" w:themeColor="hyperlink"/>
          <w:sz w:val="24"/>
          <w:szCs w:val="24"/>
          <w:u w:val="single"/>
          <w:lang w:val="en-CA" w:eastAsia="en-CA"/>
        </w:rPr>
        <w:t xml:space="preserve"> </w:t>
      </w:r>
    </w:p>
    <w:p w14:paraId="3DB1E7F5" w14:textId="3849EA3F" w:rsidR="00D8555E" w:rsidRDefault="00D8555E" w:rsidP="00AF4523">
      <w:pPr>
        <w:shd w:val="clear" w:color="auto" w:fill="FFFFFF"/>
        <w:spacing w:after="0" w:line="550" w:lineRule="atLeast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0144C43" w14:textId="65BE8306" w:rsidR="00D8555E" w:rsidRDefault="00D8555E" w:rsidP="004D4A8A">
      <w:pPr>
        <w:shd w:val="clear" w:color="auto" w:fill="FFFFFF"/>
        <w:spacing w:after="0" w:line="550" w:lineRule="atLeast"/>
        <w:ind w:right="75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7448DB18" w14:textId="7F115BCA" w:rsidR="00D8555E" w:rsidRPr="00D8555E" w:rsidRDefault="00000000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hyperlink r:id="rId40" w:history="1">
        <w:r w:rsidR="00AC2C6F" w:rsidRPr="00AC2C6F">
          <w:rPr>
            <w:rStyle w:val="Hyperlink"/>
            <w:rFonts w:eastAsia="Times New Roman"/>
            <w:b/>
            <w:bCs/>
            <w:sz w:val="24"/>
            <w:szCs w:val="24"/>
            <w:lang w:val="en-CA" w:eastAsia="en-CA"/>
          </w:rPr>
          <w:t>Tabletop Tablet</w:t>
        </w:r>
      </w:hyperlink>
      <w:r w:rsidR="00FB3F40">
        <w:rPr>
          <w:rStyle w:val="Hyperlink"/>
          <w:rFonts w:eastAsia="Times New Roman"/>
          <w:b/>
          <w:bCs/>
          <w:sz w:val="24"/>
          <w:szCs w:val="24"/>
          <w:lang w:val="en-CA" w:eastAsia="en-CA"/>
        </w:rPr>
        <w:t xml:space="preserve"> </w:t>
      </w:r>
    </w:p>
    <w:p w14:paraId="602BF315" w14:textId="25176FD3" w:rsidR="00FB3F40" w:rsidRPr="00FB3F40" w:rsidRDefault="00D8555E" w:rsidP="00FB3F40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</w:t>
      </w:r>
      <w:r w:rsidR="00FB3F40">
        <w:rPr>
          <w:rFonts w:eastAsia="Times New Roman"/>
          <w:color w:val="000000"/>
          <w:sz w:val="24"/>
          <w:szCs w:val="24"/>
          <w:lang w:val="en-CA" w:eastAsia="en-CA"/>
        </w:rPr>
        <w:t>Consider script and animation quality on OS version.</w:t>
      </w:r>
    </w:p>
    <w:p w14:paraId="36A954DA" w14:textId="402ED84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Operating System type</w:t>
      </w:r>
    </w:p>
    <w:p w14:paraId="1928F734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Android</w:t>
      </w:r>
    </w:p>
    <w:p w14:paraId="53A04EB8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Operating System Version</w:t>
      </w:r>
    </w:p>
    <w:p w14:paraId="47F8D7F6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 xml:space="preserve"> 7.1 </w:t>
      </w:r>
    </w:p>
    <w:p w14:paraId="3081E085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018F143B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resolution</w:t>
      </w:r>
    </w:p>
    <w:p w14:paraId="6907BA9A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1920 x 1080</w:t>
      </w:r>
    </w:p>
    <w:p w14:paraId="688E955D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</w:p>
    <w:p w14:paraId="4104F9E9" w14:textId="77777777" w:rsidR="00D8555E" w:rsidRPr="00D8555E" w:rsidRDefault="00D8555E" w:rsidP="00D8555E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b/>
          <w:bCs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b/>
          <w:bCs/>
          <w:color w:val="000000"/>
          <w:sz w:val="24"/>
          <w:szCs w:val="24"/>
          <w:lang w:val="en-CA" w:eastAsia="en-CA"/>
        </w:rPr>
        <w:t>Screen size</w:t>
      </w:r>
    </w:p>
    <w:p w14:paraId="12374352" w14:textId="7B17A592" w:rsidR="00D8555E" w:rsidRPr="004D4A8A" w:rsidRDefault="00D8555E" w:rsidP="004D4A8A">
      <w:pPr>
        <w:shd w:val="clear" w:color="auto" w:fill="FFFFFF"/>
        <w:spacing w:after="0" w:line="240" w:lineRule="auto"/>
        <w:ind w:left="720" w:right="75" w:hanging="720"/>
        <w:rPr>
          <w:rFonts w:eastAsia="Times New Roman"/>
          <w:color w:val="000000"/>
          <w:sz w:val="24"/>
          <w:szCs w:val="24"/>
          <w:lang w:val="en-CA" w:eastAsia="en-CA"/>
        </w:rPr>
      </w:pPr>
      <w:r w:rsidRPr="00D8555E">
        <w:rPr>
          <w:rFonts w:eastAsia="Times New Roman"/>
          <w:color w:val="000000"/>
          <w:sz w:val="24"/>
          <w:szCs w:val="24"/>
          <w:lang w:val="en-CA" w:eastAsia="en-CA"/>
        </w:rPr>
        <w:t>43" 10p</w:t>
      </w:r>
      <w:r w:rsidR="004D4A8A">
        <w:rPr>
          <w:rFonts w:eastAsia="Times New Roman"/>
          <w:color w:val="000000"/>
          <w:sz w:val="24"/>
          <w:szCs w:val="24"/>
          <w:lang w:val="en-CA" w:eastAsia="en-CA"/>
        </w:rPr>
        <w:t>t</w:t>
      </w:r>
    </w:p>
    <w:sectPr w:rsidR="00D8555E" w:rsidRPr="004D4A8A" w:rsidSect="001E22D3">
      <w:head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53EFA7" w14:textId="77777777" w:rsidR="00331D50" w:rsidRDefault="00331D50" w:rsidP="00E71C68">
      <w:pPr>
        <w:spacing w:after="0" w:line="240" w:lineRule="auto"/>
      </w:pPr>
      <w:r>
        <w:separator/>
      </w:r>
    </w:p>
  </w:endnote>
  <w:endnote w:type="continuationSeparator" w:id="0">
    <w:p w14:paraId="3CE60113" w14:textId="77777777" w:rsidR="00331D50" w:rsidRDefault="00331D50" w:rsidP="00E71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Office Preview Font">
    <w:altName w:val="Calibri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BC15C" w14:textId="77777777" w:rsidR="00331D50" w:rsidRDefault="00331D50" w:rsidP="00E71C68">
      <w:pPr>
        <w:spacing w:after="0" w:line="240" w:lineRule="auto"/>
      </w:pPr>
      <w:r>
        <w:separator/>
      </w:r>
    </w:p>
  </w:footnote>
  <w:footnote w:type="continuationSeparator" w:id="0">
    <w:p w14:paraId="5A95F528" w14:textId="77777777" w:rsidR="00331D50" w:rsidRDefault="00331D50" w:rsidP="00E71C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6117A" w14:textId="77BBEA42" w:rsidR="00563A31" w:rsidRDefault="006E353F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7D067B02" wp14:editId="14ED8960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530" cy="1024255"/>
              <wp:effectExtent l="24765" t="19050" r="8255" b="23495"/>
              <wp:wrapNone/>
              <wp:docPr id="28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700530" cy="1024255"/>
                        <a:chOff x="0" y="0"/>
                        <a:chExt cx="17007" cy="10241"/>
                      </a:xfrm>
                    </wpg:grpSpPr>
                    <wpg:grpSp>
                      <wpg:cNvPr id="29" name="Group 6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07" cy="10241"/>
                          <a:chOff x="0" y="0"/>
                          <a:chExt cx="17007" cy="10241"/>
                        </a:xfrm>
                      </wpg:grpSpPr>
                      <wps:wsp>
                        <wps:cNvPr id="5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007" cy="1024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  <a:alpha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1" name="Rectangle 1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4630" cy="10149"/>
                          </a:xfrm>
                          <a:custGeom>
                            <a:avLst/>
                            <a:gdLst>
                              <a:gd name="T0" fmla="*/ 0 w 1462822"/>
                              <a:gd name="T1" fmla="*/ 0 h 1014481"/>
                              <a:gd name="T2" fmla="*/ 14632 w 1462822"/>
                              <a:gd name="T3" fmla="*/ 0 h 1014481"/>
                              <a:gd name="T4" fmla="*/ 14632 w 1462822"/>
                              <a:gd name="T5" fmla="*/ 10154 h 1014481"/>
                              <a:gd name="T6" fmla="*/ 6384 w 1462822"/>
                              <a:gd name="T7" fmla="*/ 4083 h 1014481"/>
                              <a:gd name="T8" fmla="*/ 0 w 1462822"/>
                              <a:gd name="T9" fmla="*/ 0 h 1014481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381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721" cy="1024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"/>
                            <a:srcRect/>
                            <a:stretch>
                              <a:fillRect/>
                            </a:stretch>
                          </a:blipFill>
                          <a:ln w="38100"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grpSp>
                    <wps:wsp>
                      <wps:cNvPr id="53" name="Text Box 20"/>
                      <wps:cNvSpPr txBox="1">
                        <a:spLocks noChangeArrowheads="1"/>
                      </wps:cNvSpPr>
                      <wps:spPr bwMode="auto">
                        <a:xfrm>
                          <a:off x="10326" y="95"/>
                          <a:ext cx="4381" cy="37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46CFC0" w14:textId="77777777" w:rsidR="00563A31" w:rsidRDefault="00563A31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91440" rIns="91440" bIns="9144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067B02" id="Group 7" o:spid="_x0000_s1039" style="position:absolute;margin-left:82.7pt;margin-top:0;width:133.9pt;height:80.65pt;z-index:251661312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">
              <v:group id="Group 6" o:spid="_x0000_s104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7" o:spid="_x0000_s104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" fillcolor="white [3212]" stroked="f" strokeweight="3pt">
                  <v:fill opacity="0"/>
                </v:rect>
                <v:shape id="Rectangle 12" o:spid="_x0000_s104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" path="m,l1462822,r,1014481l638269,407899,,xe" fillcolor="#333 [3204]" stroked="f" strokeweight="3pt">
                  <v:path arrowok="t" o:connecttype="custom" o:connectlocs="0,0;146,0;146,102;64,41;0,0" o:connectangles="0,0,0,0,0"/>
                </v:shape>
                <v:rect id="Rectangle 12" o:spid="_x0000_s104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" strokecolor="white [3212]" strokeweight="3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4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" filled="f" stroked="f" strokeweight=".5pt">
                <v:textbox inset=",7.2pt,,7.2pt">
                  <w:txbxContent>
                    <w:p w14:paraId="2846CFC0" w14:textId="77777777" w:rsidR="00563A31" w:rsidRDefault="00563A31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1697884553"/>
      <w:docPartObj>
        <w:docPartGallery w:val="Page Numbers (Top of Page)"/>
        <w:docPartUnique/>
      </w:docPartObj>
    </w:sdtPr>
    <w:sdtEndPr>
      <w:rPr>
        <w:b/>
        <w:bCs/>
        <w:noProof/>
        <w:color w:val="212529"/>
        <w:spacing w:val="0"/>
      </w:rPr>
    </w:sdtEndPr>
    <w:sdtContent>
      <w:p w14:paraId="2F34ADAE" w14:textId="4405EE75" w:rsidR="007111E1" w:rsidRDefault="007111E1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30D8A297" w14:textId="4CD8AB69" w:rsidR="001E22D3" w:rsidRDefault="001E22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1730C"/>
    <w:multiLevelType w:val="hybridMultilevel"/>
    <w:tmpl w:val="D90AE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F525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C2EC7"/>
    <w:multiLevelType w:val="hybridMultilevel"/>
    <w:tmpl w:val="A684BE20"/>
    <w:lvl w:ilvl="0" w:tplc="134CA4DE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DE72BC"/>
    <w:multiLevelType w:val="hybridMultilevel"/>
    <w:tmpl w:val="F6FCB6C8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9F4BA8"/>
    <w:multiLevelType w:val="hybridMultilevel"/>
    <w:tmpl w:val="7F2657E4"/>
    <w:lvl w:ilvl="0" w:tplc="75D04FC0">
      <w:start w:val="1"/>
      <w:numFmt w:val="lowerLetter"/>
      <w:lvlText w:val="%1."/>
      <w:lvlJc w:val="left"/>
      <w:pPr>
        <w:ind w:left="360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014" w:hanging="360"/>
      </w:pPr>
    </w:lvl>
    <w:lvl w:ilvl="2" w:tplc="1009001B" w:tentative="1">
      <w:start w:val="1"/>
      <w:numFmt w:val="lowerRoman"/>
      <w:lvlText w:val="%3."/>
      <w:lvlJc w:val="right"/>
      <w:pPr>
        <w:ind w:left="1734" w:hanging="180"/>
      </w:pPr>
    </w:lvl>
    <w:lvl w:ilvl="3" w:tplc="1009000F" w:tentative="1">
      <w:start w:val="1"/>
      <w:numFmt w:val="decimal"/>
      <w:lvlText w:val="%4."/>
      <w:lvlJc w:val="left"/>
      <w:pPr>
        <w:ind w:left="2454" w:hanging="360"/>
      </w:pPr>
    </w:lvl>
    <w:lvl w:ilvl="4" w:tplc="10090019" w:tentative="1">
      <w:start w:val="1"/>
      <w:numFmt w:val="lowerLetter"/>
      <w:lvlText w:val="%5."/>
      <w:lvlJc w:val="left"/>
      <w:pPr>
        <w:ind w:left="3174" w:hanging="360"/>
      </w:pPr>
    </w:lvl>
    <w:lvl w:ilvl="5" w:tplc="1009001B" w:tentative="1">
      <w:start w:val="1"/>
      <w:numFmt w:val="lowerRoman"/>
      <w:lvlText w:val="%6."/>
      <w:lvlJc w:val="right"/>
      <w:pPr>
        <w:ind w:left="3894" w:hanging="180"/>
      </w:pPr>
    </w:lvl>
    <w:lvl w:ilvl="6" w:tplc="1009000F" w:tentative="1">
      <w:start w:val="1"/>
      <w:numFmt w:val="decimal"/>
      <w:lvlText w:val="%7."/>
      <w:lvlJc w:val="left"/>
      <w:pPr>
        <w:ind w:left="4614" w:hanging="360"/>
      </w:pPr>
    </w:lvl>
    <w:lvl w:ilvl="7" w:tplc="10090019" w:tentative="1">
      <w:start w:val="1"/>
      <w:numFmt w:val="lowerLetter"/>
      <w:lvlText w:val="%8."/>
      <w:lvlJc w:val="left"/>
      <w:pPr>
        <w:ind w:left="5334" w:hanging="360"/>
      </w:pPr>
    </w:lvl>
    <w:lvl w:ilvl="8" w:tplc="1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5" w15:restartNumberingAfterBreak="0">
    <w:nsid w:val="2906799A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154A28"/>
    <w:multiLevelType w:val="hybridMultilevel"/>
    <w:tmpl w:val="5DD2CA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687017"/>
    <w:multiLevelType w:val="hybridMultilevel"/>
    <w:tmpl w:val="B3AC5AC6"/>
    <w:lvl w:ilvl="0" w:tplc="B9CA102C">
      <w:start w:val="1"/>
      <w:numFmt w:val="bullet"/>
      <w:lvlText w:val="-"/>
      <w:lvlJc w:val="left"/>
      <w:pPr>
        <w:ind w:left="720" w:hanging="360"/>
      </w:pPr>
      <w:rPr>
        <w:rFonts w:ascii="Segoe UI" w:eastAsiaTheme="majorEastAsia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7C2431"/>
    <w:multiLevelType w:val="hybridMultilevel"/>
    <w:tmpl w:val="355C76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121A8B"/>
    <w:multiLevelType w:val="hybridMultilevel"/>
    <w:tmpl w:val="1EFC0E6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F81C7E"/>
    <w:multiLevelType w:val="hybridMultilevel"/>
    <w:tmpl w:val="9C4A515E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5D129B4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BF4642"/>
    <w:multiLevelType w:val="hybridMultilevel"/>
    <w:tmpl w:val="399C901C"/>
    <w:lvl w:ilvl="0" w:tplc="29529FF0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C46CF4"/>
    <w:multiLevelType w:val="hybridMultilevel"/>
    <w:tmpl w:val="091CD89E"/>
    <w:lvl w:ilvl="0" w:tplc="03260626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B3348044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F41FB0"/>
    <w:multiLevelType w:val="hybridMultilevel"/>
    <w:tmpl w:val="D2F20C68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354E4CE6">
      <w:start w:val="1"/>
      <w:numFmt w:val="lowerRoman"/>
      <w:lvlText w:val="%3."/>
      <w:lvlJc w:val="right"/>
      <w:pPr>
        <w:ind w:left="889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1352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F7528"/>
    <w:multiLevelType w:val="hybridMultilevel"/>
    <w:tmpl w:val="ACEEBABE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C04ABC"/>
    <w:multiLevelType w:val="hybridMultilevel"/>
    <w:tmpl w:val="9F52ABF8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5A007B40"/>
    <w:multiLevelType w:val="hybridMultilevel"/>
    <w:tmpl w:val="B15A5DD8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75D04FC0">
      <w:start w:val="1"/>
      <w:numFmt w:val="lowerLetter"/>
      <w:lvlText w:val="%2."/>
      <w:lvlJc w:val="left"/>
      <w:pPr>
        <w:ind w:left="786" w:hanging="360"/>
      </w:pPr>
      <w:rPr>
        <w:b w:val="0"/>
        <w:bCs w:val="0"/>
      </w:rPr>
    </w:lvl>
    <w:lvl w:ilvl="2" w:tplc="FFFFFFFF">
      <w:start w:val="1"/>
      <w:numFmt w:val="lowerRoman"/>
      <w:lvlText w:val="%3."/>
      <w:lvlJc w:val="right"/>
      <w:pPr>
        <w:ind w:left="1172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87E0876"/>
    <w:multiLevelType w:val="hybridMultilevel"/>
    <w:tmpl w:val="091CD89E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FFFFFFFF">
      <w:start w:val="1"/>
      <w:numFmt w:val="lowerLetter"/>
      <w:lvlText w:val="%2."/>
      <w:lvlJc w:val="left"/>
      <w:pPr>
        <w:ind w:left="786" w:hanging="360"/>
      </w:pPr>
      <w:rPr>
        <w:b w:val="0"/>
        <w:bCs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942B2B"/>
    <w:multiLevelType w:val="hybridMultilevel"/>
    <w:tmpl w:val="4E021FC8"/>
    <w:lvl w:ilvl="0" w:tplc="BC849BE0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FB12E6"/>
    <w:multiLevelType w:val="hybridMultilevel"/>
    <w:tmpl w:val="851E3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0CE6944"/>
    <w:multiLevelType w:val="hybridMultilevel"/>
    <w:tmpl w:val="AE28BAE2"/>
    <w:lvl w:ilvl="0" w:tplc="EDDA60CA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280A88"/>
    <w:multiLevelType w:val="hybridMultilevel"/>
    <w:tmpl w:val="629A3462"/>
    <w:lvl w:ilvl="0" w:tplc="75D04FC0">
      <w:start w:val="1"/>
      <w:numFmt w:val="lowerLetter"/>
      <w:lvlText w:val="%1."/>
      <w:lvlJc w:val="left"/>
      <w:pPr>
        <w:ind w:left="786" w:hanging="360"/>
      </w:pPr>
      <w:rPr>
        <w:b w:val="0"/>
        <w:bCs w:val="0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1031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8F60B5"/>
    <w:multiLevelType w:val="hybridMultilevel"/>
    <w:tmpl w:val="010C719A"/>
    <w:lvl w:ilvl="0" w:tplc="03260626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  <w:color w:val="191919" w:themeColor="accent1" w:themeShade="7F"/>
        <w:sz w:val="24"/>
        <w:szCs w:val="22"/>
        <w:u w:val="none"/>
      </w:rPr>
    </w:lvl>
    <w:lvl w:ilvl="1" w:tplc="134CA4DE">
      <w:start w:val="1"/>
      <w:numFmt w:val="lowerLetter"/>
      <w:lvlText w:val="%2."/>
      <w:lvlJc w:val="left"/>
      <w:pPr>
        <w:ind w:left="567" w:hanging="360"/>
      </w:pPr>
      <w:rPr>
        <w:b w:val="0"/>
        <w:bCs w:val="0"/>
        <w:sz w:val="24"/>
        <w:szCs w:val="20"/>
      </w:rPr>
    </w:lvl>
    <w:lvl w:ilvl="2" w:tplc="FFFFFFFF">
      <w:start w:val="1"/>
      <w:numFmt w:val="lowerRoman"/>
      <w:lvlText w:val="%3."/>
      <w:lvlJc w:val="right"/>
      <w:pPr>
        <w:ind w:left="888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90327C5"/>
    <w:multiLevelType w:val="multilevel"/>
    <w:tmpl w:val="8CEE00D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color w:val="212529"/>
        <w:sz w:val="23"/>
        <w:szCs w:val="23"/>
      </w:rPr>
    </w:lvl>
    <w:lvl w:ilvl="1">
      <w:start w:val="1"/>
      <w:numFmt w:val="lowerLetter"/>
      <w:lvlText w:val="%2)"/>
      <w:lvlJc w:val="left"/>
      <w:pPr>
        <w:ind w:left="501" w:hanging="360"/>
      </w:pPr>
      <w:rPr>
        <w:sz w:val="20"/>
        <w:szCs w:val="20"/>
      </w:rPr>
    </w:lvl>
    <w:lvl w:ilvl="2">
      <w:start w:val="1"/>
      <w:numFmt w:val="lowerRoman"/>
      <w:pStyle w:val="SmallBullet"/>
      <w:lvlText w:val="%3)"/>
      <w:lvlJc w:val="left"/>
      <w:pPr>
        <w:ind w:left="927" w:hanging="360"/>
      </w:pPr>
      <w:rPr>
        <w:b w:val="0"/>
        <w:bCs w:val="0"/>
        <w:sz w:val="20"/>
        <w:szCs w:val="20"/>
      </w:rPr>
    </w:lvl>
    <w:lvl w:ilvl="3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b w:val="0"/>
        <w:bCs w:val="0"/>
        <w:sz w:val="20"/>
        <w:szCs w:val="16"/>
      </w:rPr>
    </w:lvl>
    <w:lvl w:ilvl="4">
      <w:start w:val="1"/>
      <w:numFmt w:val="bullet"/>
      <w:lvlText w:val=""/>
      <w:lvlJc w:val="left"/>
      <w:pPr>
        <w:ind w:left="1494" w:hanging="360"/>
      </w:pPr>
      <w:rPr>
        <w:rFonts w:ascii="Wingdings" w:hAnsi="Wingdings" w:hint="default"/>
      </w:rPr>
    </w:lvl>
    <w:lvl w:ilvl="5">
      <w:start w:val="1"/>
      <w:numFmt w:val="lowerRoman"/>
      <w:lvlText w:val="(%6)"/>
      <w:lvlJc w:val="left"/>
      <w:pPr>
        <w:ind w:left="1919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BB63EE0"/>
    <w:multiLevelType w:val="hybridMultilevel"/>
    <w:tmpl w:val="A684BE20"/>
    <w:lvl w:ilvl="0" w:tplc="FFFFFFFF">
      <w:start w:val="1"/>
      <w:numFmt w:val="lowerLetter"/>
      <w:lvlText w:val="%1."/>
      <w:lvlJc w:val="left"/>
      <w:pPr>
        <w:ind w:left="567" w:hanging="360"/>
      </w:pPr>
      <w:rPr>
        <w:b w:val="0"/>
        <w:bCs w:val="0"/>
        <w:sz w:val="24"/>
        <w:szCs w:val="2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96D54"/>
    <w:multiLevelType w:val="hybridMultilevel"/>
    <w:tmpl w:val="E208E746"/>
    <w:lvl w:ilvl="0" w:tplc="FFFFFFFF">
      <w:start w:val="1"/>
      <w:numFmt w:val="lowerRoman"/>
      <w:lvlText w:val="%1."/>
      <w:lvlJc w:val="right"/>
      <w:pPr>
        <w:ind w:left="1172" w:hanging="18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627AED"/>
    <w:multiLevelType w:val="hybridMultilevel"/>
    <w:tmpl w:val="78246B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216594"/>
    <w:multiLevelType w:val="hybridMultilevel"/>
    <w:tmpl w:val="20DCDBBC"/>
    <w:lvl w:ilvl="0" w:tplc="10090009">
      <w:start w:val="1"/>
      <w:numFmt w:val="bullet"/>
      <w:lvlText w:val=""/>
      <w:lvlJc w:val="left"/>
      <w:pPr>
        <w:ind w:left="927" w:hanging="360"/>
      </w:pPr>
      <w:rPr>
        <w:rFonts w:ascii="Wingdings" w:hAnsi="Wingdings" w:hint="default"/>
      </w:rPr>
    </w:lvl>
    <w:lvl w:ilvl="1" w:tplc="10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1733655964">
    <w:abstractNumId w:val="19"/>
  </w:num>
  <w:num w:numId="2" w16cid:durableId="2070960747">
    <w:abstractNumId w:val="24"/>
  </w:num>
  <w:num w:numId="3" w16cid:durableId="451824323">
    <w:abstractNumId w:val="27"/>
  </w:num>
  <w:num w:numId="4" w16cid:durableId="1827932509">
    <w:abstractNumId w:val="28"/>
  </w:num>
  <w:num w:numId="5" w16cid:durableId="1041825897">
    <w:abstractNumId w:val="23"/>
  </w:num>
  <w:num w:numId="6" w16cid:durableId="1146584057">
    <w:abstractNumId w:val="13"/>
  </w:num>
  <w:num w:numId="7" w16cid:durableId="562637309">
    <w:abstractNumId w:val="2"/>
  </w:num>
  <w:num w:numId="8" w16cid:durableId="533545298">
    <w:abstractNumId w:val="5"/>
  </w:num>
  <w:num w:numId="9" w16cid:durableId="293876680">
    <w:abstractNumId w:val="25"/>
  </w:num>
  <w:num w:numId="10" w16cid:durableId="343483138">
    <w:abstractNumId w:val="11"/>
  </w:num>
  <w:num w:numId="11" w16cid:durableId="162936468">
    <w:abstractNumId w:val="1"/>
  </w:num>
  <w:num w:numId="12" w16cid:durableId="1407070224">
    <w:abstractNumId w:val="17"/>
  </w:num>
  <w:num w:numId="13" w16cid:durableId="369494422">
    <w:abstractNumId w:val="14"/>
  </w:num>
  <w:num w:numId="14" w16cid:durableId="1006711680">
    <w:abstractNumId w:val="15"/>
  </w:num>
  <w:num w:numId="15" w16cid:durableId="1917939985">
    <w:abstractNumId w:val="22"/>
  </w:num>
  <w:num w:numId="16" w16cid:durableId="102263429">
    <w:abstractNumId w:val="4"/>
  </w:num>
  <w:num w:numId="17" w16cid:durableId="692727607">
    <w:abstractNumId w:val="9"/>
  </w:num>
  <w:num w:numId="18" w16cid:durableId="1338508173">
    <w:abstractNumId w:val="26"/>
  </w:num>
  <w:num w:numId="19" w16cid:durableId="795684435">
    <w:abstractNumId w:val="10"/>
  </w:num>
  <w:num w:numId="20" w16cid:durableId="1297760626">
    <w:abstractNumId w:val="18"/>
  </w:num>
  <w:num w:numId="21" w16cid:durableId="1442529838">
    <w:abstractNumId w:val="12"/>
  </w:num>
  <w:num w:numId="22" w16cid:durableId="1134522627">
    <w:abstractNumId w:val="7"/>
  </w:num>
  <w:num w:numId="23" w16cid:durableId="314262280">
    <w:abstractNumId w:val="16"/>
  </w:num>
  <w:num w:numId="24" w16cid:durableId="1870869296">
    <w:abstractNumId w:val="21"/>
  </w:num>
  <w:num w:numId="25" w16cid:durableId="1474326105">
    <w:abstractNumId w:val="3"/>
  </w:num>
  <w:num w:numId="26" w16cid:durableId="969361941">
    <w:abstractNumId w:val="20"/>
  </w:num>
  <w:num w:numId="27" w16cid:durableId="1249996187">
    <w:abstractNumId w:val="8"/>
  </w:num>
  <w:num w:numId="28" w16cid:durableId="1630353539">
    <w:abstractNumId w:val="6"/>
  </w:num>
  <w:num w:numId="29" w16cid:durableId="219287419">
    <w:abstractNumId w:val="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9C7"/>
    <w:rsid w:val="00004130"/>
    <w:rsid w:val="00006D8B"/>
    <w:rsid w:val="00006FB5"/>
    <w:rsid w:val="000101C8"/>
    <w:rsid w:val="00011274"/>
    <w:rsid w:val="00011FF1"/>
    <w:rsid w:val="000168FC"/>
    <w:rsid w:val="0002200E"/>
    <w:rsid w:val="00025B21"/>
    <w:rsid w:val="000270C8"/>
    <w:rsid w:val="00027E8F"/>
    <w:rsid w:val="000305B6"/>
    <w:rsid w:val="00031296"/>
    <w:rsid w:val="0003441C"/>
    <w:rsid w:val="00035273"/>
    <w:rsid w:val="000369E6"/>
    <w:rsid w:val="0004130E"/>
    <w:rsid w:val="00043CE6"/>
    <w:rsid w:val="000441BF"/>
    <w:rsid w:val="00045474"/>
    <w:rsid w:val="0005443C"/>
    <w:rsid w:val="000572CF"/>
    <w:rsid w:val="0006261B"/>
    <w:rsid w:val="0006428E"/>
    <w:rsid w:val="00066141"/>
    <w:rsid w:val="0007005B"/>
    <w:rsid w:val="00072A3D"/>
    <w:rsid w:val="00073FFA"/>
    <w:rsid w:val="000749F6"/>
    <w:rsid w:val="00074CE5"/>
    <w:rsid w:val="000774E2"/>
    <w:rsid w:val="00080161"/>
    <w:rsid w:val="000805DA"/>
    <w:rsid w:val="000811F4"/>
    <w:rsid w:val="00082E2C"/>
    <w:rsid w:val="000845B8"/>
    <w:rsid w:val="00094AF5"/>
    <w:rsid w:val="000A1E85"/>
    <w:rsid w:val="000A4A4C"/>
    <w:rsid w:val="000A5918"/>
    <w:rsid w:val="000A7AB3"/>
    <w:rsid w:val="000B12EB"/>
    <w:rsid w:val="000B25CC"/>
    <w:rsid w:val="000B3142"/>
    <w:rsid w:val="000B4B04"/>
    <w:rsid w:val="000B56BF"/>
    <w:rsid w:val="000C16F9"/>
    <w:rsid w:val="000D0160"/>
    <w:rsid w:val="000D0FB4"/>
    <w:rsid w:val="000D14F9"/>
    <w:rsid w:val="000E082B"/>
    <w:rsid w:val="000E2E3E"/>
    <w:rsid w:val="000E6EDF"/>
    <w:rsid w:val="000F1EE6"/>
    <w:rsid w:val="000F35EA"/>
    <w:rsid w:val="000F3AB3"/>
    <w:rsid w:val="000F52CB"/>
    <w:rsid w:val="000F6E14"/>
    <w:rsid w:val="000F7717"/>
    <w:rsid w:val="00100508"/>
    <w:rsid w:val="00100C5F"/>
    <w:rsid w:val="00106D84"/>
    <w:rsid w:val="0011251D"/>
    <w:rsid w:val="00114AA9"/>
    <w:rsid w:val="00115021"/>
    <w:rsid w:val="001237BE"/>
    <w:rsid w:val="00123E3F"/>
    <w:rsid w:val="00127C5F"/>
    <w:rsid w:val="00135A3E"/>
    <w:rsid w:val="0014022A"/>
    <w:rsid w:val="001414B8"/>
    <w:rsid w:val="001419D9"/>
    <w:rsid w:val="00141AC3"/>
    <w:rsid w:val="00144448"/>
    <w:rsid w:val="00145D07"/>
    <w:rsid w:val="00153EF2"/>
    <w:rsid w:val="001545D8"/>
    <w:rsid w:val="0015611F"/>
    <w:rsid w:val="00156B05"/>
    <w:rsid w:val="00164429"/>
    <w:rsid w:val="0016466A"/>
    <w:rsid w:val="00166BC2"/>
    <w:rsid w:val="001748B9"/>
    <w:rsid w:val="00190C0B"/>
    <w:rsid w:val="00192A51"/>
    <w:rsid w:val="001943EC"/>
    <w:rsid w:val="0019497D"/>
    <w:rsid w:val="001953C3"/>
    <w:rsid w:val="00197BC0"/>
    <w:rsid w:val="001A0C2B"/>
    <w:rsid w:val="001A1C61"/>
    <w:rsid w:val="001A1D93"/>
    <w:rsid w:val="001A1FD8"/>
    <w:rsid w:val="001A2F48"/>
    <w:rsid w:val="001A2FFC"/>
    <w:rsid w:val="001A4146"/>
    <w:rsid w:val="001A4CE9"/>
    <w:rsid w:val="001A4ECE"/>
    <w:rsid w:val="001A58D2"/>
    <w:rsid w:val="001A7E99"/>
    <w:rsid w:val="001B140D"/>
    <w:rsid w:val="001B2BDB"/>
    <w:rsid w:val="001B36DC"/>
    <w:rsid w:val="001B3B08"/>
    <w:rsid w:val="001B6867"/>
    <w:rsid w:val="001B69D5"/>
    <w:rsid w:val="001C3CC5"/>
    <w:rsid w:val="001D033C"/>
    <w:rsid w:val="001D06D1"/>
    <w:rsid w:val="001D1EF6"/>
    <w:rsid w:val="001D21B1"/>
    <w:rsid w:val="001D47EE"/>
    <w:rsid w:val="001D5FDD"/>
    <w:rsid w:val="001D7239"/>
    <w:rsid w:val="001D7464"/>
    <w:rsid w:val="001D79DD"/>
    <w:rsid w:val="001E22D3"/>
    <w:rsid w:val="001E48EC"/>
    <w:rsid w:val="001F0572"/>
    <w:rsid w:val="001F0BA7"/>
    <w:rsid w:val="001F45AD"/>
    <w:rsid w:val="002028F6"/>
    <w:rsid w:val="00206743"/>
    <w:rsid w:val="002147D4"/>
    <w:rsid w:val="00216CA2"/>
    <w:rsid w:val="00216D0D"/>
    <w:rsid w:val="0021708A"/>
    <w:rsid w:val="00220B18"/>
    <w:rsid w:val="00223510"/>
    <w:rsid w:val="00226B91"/>
    <w:rsid w:val="0023165C"/>
    <w:rsid w:val="00231F63"/>
    <w:rsid w:val="00232EFA"/>
    <w:rsid w:val="00233BFE"/>
    <w:rsid w:val="00236A2B"/>
    <w:rsid w:val="00237489"/>
    <w:rsid w:val="00242BFB"/>
    <w:rsid w:val="00243599"/>
    <w:rsid w:val="00247F14"/>
    <w:rsid w:val="002506C5"/>
    <w:rsid w:val="00254653"/>
    <w:rsid w:val="00262520"/>
    <w:rsid w:val="002638DC"/>
    <w:rsid w:val="002652CF"/>
    <w:rsid w:val="0027584E"/>
    <w:rsid w:val="00276B61"/>
    <w:rsid w:val="002807E2"/>
    <w:rsid w:val="00281013"/>
    <w:rsid w:val="00281889"/>
    <w:rsid w:val="00283E5B"/>
    <w:rsid w:val="00284196"/>
    <w:rsid w:val="002949AC"/>
    <w:rsid w:val="0029766D"/>
    <w:rsid w:val="002A071C"/>
    <w:rsid w:val="002A0933"/>
    <w:rsid w:val="002A2DC9"/>
    <w:rsid w:val="002A3E0A"/>
    <w:rsid w:val="002A5014"/>
    <w:rsid w:val="002A50F6"/>
    <w:rsid w:val="002A614E"/>
    <w:rsid w:val="002A6FC0"/>
    <w:rsid w:val="002B0C55"/>
    <w:rsid w:val="002B12AD"/>
    <w:rsid w:val="002B21E4"/>
    <w:rsid w:val="002C1E7F"/>
    <w:rsid w:val="002C2035"/>
    <w:rsid w:val="002C248A"/>
    <w:rsid w:val="002C357A"/>
    <w:rsid w:val="002C7B88"/>
    <w:rsid w:val="002C7E9C"/>
    <w:rsid w:val="002D0367"/>
    <w:rsid w:val="002D41EE"/>
    <w:rsid w:val="002D444B"/>
    <w:rsid w:val="002D6AD5"/>
    <w:rsid w:val="002D742F"/>
    <w:rsid w:val="002E0161"/>
    <w:rsid w:val="002E076A"/>
    <w:rsid w:val="002E156A"/>
    <w:rsid w:val="002E6A83"/>
    <w:rsid w:val="002E7549"/>
    <w:rsid w:val="002F2653"/>
    <w:rsid w:val="002F65C8"/>
    <w:rsid w:val="002F662A"/>
    <w:rsid w:val="002F780D"/>
    <w:rsid w:val="0030342E"/>
    <w:rsid w:val="00305E11"/>
    <w:rsid w:val="00307CA7"/>
    <w:rsid w:val="00311394"/>
    <w:rsid w:val="0031277C"/>
    <w:rsid w:val="00313274"/>
    <w:rsid w:val="00317526"/>
    <w:rsid w:val="00327501"/>
    <w:rsid w:val="003276A3"/>
    <w:rsid w:val="003277BA"/>
    <w:rsid w:val="00327A26"/>
    <w:rsid w:val="00327FD4"/>
    <w:rsid w:val="003317CC"/>
    <w:rsid w:val="00331D50"/>
    <w:rsid w:val="00334430"/>
    <w:rsid w:val="00334931"/>
    <w:rsid w:val="003349CF"/>
    <w:rsid w:val="00335C40"/>
    <w:rsid w:val="00340B80"/>
    <w:rsid w:val="00341772"/>
    <w:rsid w:val="0034401D"/>
    <w:rsid w:val="00344A2D"/>
    <w:rsid w:val="00351184"/>
    <w:rsid w:val="003544B8"/>
    <w:rsid w:val="00354A5C"/>
    <w:rsid w:val="003550CD"/>
    <w:rsid w:val="00363618"/>
    <w:rsid w:val="00364659"/>
    <w:rsid w:val="003650B4"/>
    <w:rsid w:val="00367C17"/>
    <w:rsid w:val="0037133C"/>
    <w:rsid w:val="00371B00"/>
    <w:rsid w:val="003754EF"/>
    <w:rsid w:val="00377EA2"/>
    <w:rsid w:val="00381773"/>
    <w:rsid w:val="00381A01"/>
    <w:rsid w:val="00382FFB"/>
    <w:rsid w:val="003841CC"/>
    <w:rsid w:val="003842A3"/>
    <w:rsid w:val="00386BB9"/>
    <w:rsid w:val="0038757E"/>
    <w:rsid w:val="00394834"/>
    <w:rsid w:val="00394EFC"/>
    <w:rsid w:val="003A0810"/>
    <w:rsid w:val="003A0FD5"/>
    <w:rsid w:val="003A1D80"/>
    <w:rsid w:val="003A3605"/>
    <w:rsid w:val="003B15A7"/>
    <w:rsid w:val="003B36FA"/>
    <w:rsid w:val="003B4FBB"/>
    <w:rsid w:val="003C16C2"/>
    <w:rsid w:val="003C39A0"/>
    <w:rsid w:val="003D0924"/>
    <w:rsid w:val="003D0F5F"/>
    <w:rsid w:val="003D177B"/>
    <w:rsid w:val="003D2020"/>
    <w:rsid w:val="003D2A77"/>
    <w:rsid w:val="003D5726"/>
    <w:rsid w:val="003E1ECC"/>
    <w:rsid w:val="003E1F23"/>
    <w:rsid w:val="003E4C2C"/>
    <w:rsid w:val="003E78CA"/>
    <w:rsid w:val="003F086C"/>
    <w:rsid w:val="003F110C"/>
    <w:rsid w:val="003F11A4"/>
    <w:rsid w:val="003F40B5"/>
    <w:rsid w:val="003F700F"/>
    <w:rsid w:val="003F76C3"/>
    <w:rsid w:val="003F7832"/>
    <w:rsid w:val="00400396"/>
    <w:rsid w:val="004015CD"/>
    <w:rsid w:val="004066D0"/>
    <w:rsid w:val="00412A47"/>
    <w:rsid w:val="0041443C"/>
    <w:rsid w:val="00415427"/>
    <w:rsid w:val="004212FA"/>
    <w:rsid w:val="004232A7"/>
    <w:rsid w:val="00423B23"/>
    <w:rsid w:val="00423D96"/>
    <w:rsid w:val="00424042"/>
    <w:rsid w:val="004242BA"/>
    <w:rsid w:val="00425F50"/>
    <w:rsid w:val="00433BDB"/>
    <w:rsid w:val="0044164E"/>
    <w:rsid w:val="0044254D"/>
    <w:rsid w:val="00444978"/>
    <w:rsid w:val="00447102"/>
    <w:rsid w:val="004477F8"/>
    <w:rsid w:val="0045204A"/>
    <w:rsid w:val="00455954"/>
    <w:rsid w:val="00457225"/>
    <w:rsid w:val="004632A1"/>
    <w:rsid w:val="00467C1A"/>
    <w:rsid w:val="004753B3"/>
    <w:rsid w:val="00477038"/>
    <w:rsid w:val="00477E7E"/>
    <w:rsid w:val="00481F98"/>
    <w:rsid w:val="004828F7"/>
    <w:rsid w:val="004834D2"/>
    <w:rsid w:val="00496855"/>
    <w:rsid w:val="00496883"/>
    <w:rsid w:val="004A2361"/>
    <w:rsid w:val="004A6CB8"/>
    <w:rsid w:val="004B4864"/>
    <w:rsid w:val="004B6520"/>
    <w:rsid w:val="004B6747"/>
    <w:rsid w:val="004B726A"/>
    <w:rsid w:val="004C0B31"/>
    <w:rsid w:val="004C2452"/>
    <w:rsid w:val="004C43A8"/>
    <w:rsid w:val="004C5496"/>
    <w:rsid w:val="004C6FA2"/>
    <w:rsid w:val="004D012D"/>
    <w:rsid w:val="004D0DC0"/>
    <w:rsid w:val="004D4571"/>
    <w:rsid w:val="004D4673"/>
    <w:rsid w:val="004D4A8A"/>
    <w:rsid w:val="004D4C50"/>
    <w:rsid w:val="004D5084"/>
    <w:rsid w:val="004D77DE"/>
    <w:rsid w:val="004E3262"/>
    <w:rsid w:val="004E5F63"/>
    <w:rsid w:val="004E6D57"/>
    <w:rsid w:val="004F3A2A"/>
    <w:rsid w:val="004F4A29"/>
    <w:rsid w:val="004F5813"/>
    <w:rsid w:val="004F7683"/>
    <w:rsid w:val="00503867"/>
    <w:rsid w:val="005041CF"/>
    <w:rsid w:val="0050586B"/>
    <w:rsid w:val="00505D5C"/>
    <w:rsid w:val="00510DDE"/>
    <w:rsid w:val="00513859"/>
    <w:rsid w:val="00513BE6"/>
    <w:rsid w:val="00513BFA"/>
    <w:rsid w:val="005169CB"/>
    <w:rsid w:val="00516D9A"/>
    <w:rsid w:val="005237BC"/>
    <w:rsid w:val="005257B4"/>
    <w:rsid w:val="00525CC0"/>
    <w:rsid w:val="005277C1"/>
    <w:rsid w:val="00531213"/>
    <w:rsid w:val="00531515"/>
    <w:rsid w:val="0053536E"/>
    <w:rsid w:val="0053678D"/>
    <w:rsid w:val="00536E61"/>
    <w:rsid w:val="00537F05"/>
    <w:rsid w:val="00540A37"/>
    <w:rsid w:val="0054394A"/>
    <w:rsid w:val="00545CCE"/>
    <w:rsid w:val="0054735A"/>
    <w:rsid w:val="00547FB6"/>
    <w:rsid w:val="00550367"/>
    <w:rsid w:val="005504AE"/>
    <w:rsid w:val="00551D89"/>
    <w:rsid w:val="00552C5C"/>
    <w:rsid w:val="00553251"/>
    <w:rsid w:val="00553AF2"/>
    <w:rsid w:val="00561F2A"/>
    <w:rsid w:val="00563A31"/>
    <w:rsid w:val="00566A5B"/>
    <w:rsid w:val="00567E81"/>
    <w:rsid w:val="005710D1"/>
    <w:rsid w:val="005714F7"/>
    <w:rsid w:val="0057291F"/>
    <w:rsid w:val="00573525"/>
    <w:rsid w:val="00573A8C"/>
    <w:rsid w:val="00577BFB"/>
    <w:rsid w:val="00582736"/>
    <w:rsid w:val="00584545"/>
    <w:rsid w:val="00585C94"/>
    <w:rsid w:val="005907CF"/>
    <w:rsid w:val="005908D1"/>
    <w:rsid w:val="00591088"/>
    <w:rsid w:val="00591E90"/>
    <w:rsid w:val="00595173"/>
    <w:rsid w:val="00596F7A"/>
    <w:rsid w:val="0059726E"/>
    <w:rsid w:val="005A1284"/>
    <w:rsid w:val="005A39E3"/>
    <w:rsid w:val="005A4B58"/>
    <w:rsid w:val="005B0147"/>
    <w:rsid w:val="005B436D"/>
    <w:rsid w:val="005B5088"/>
    <w:rsid w:val="005C0237"/>
    <w:rsid w:val="005C2C38"/>
    <w:rsid w:val="005C3577"/>
    <w:rsid w:val="005C51BD"/>
    <w:rsid w:val="005D00EF"/>
    <w:rsid w:val="005D168F"/>
    <w:rsid w:val="005D5709"/>
    <w:rsid w:val="005D7B71"/>
    <w:rsid w:val="005E0A65"/>
    <w:rsid w:val="005E2378"/>
    <w:rsid w:val="005E5BA6"/>
    <w:rsid w:val="005E616C"/>
    <w:rsid w:val="005E7F03"/>
    <w:rsid w:val="005F03FB"/>
    <w:rsid w:val="005F3B7A"/>
    <w:rsid w:val="005F4499"/>
    <w:rsid w:val="005F4512"/>
    <w:rsid w:val="00603C6F"/>
    <w:rsid w:val="00607A2C"/>
    <w:rsid w:val="00607A9E"/>
    <w:rsid w:val="00612A30"/>
    <w:rsid w:val="006169EB"/>
    <w:rsid w:val="006203DE"/>
    <w:rsid w:val="00623218"/>
    <w:rsid w:val="00626721"/>
    <w:rsid w:val="00631DD9"/>
    <w:rsid w:val="006330C3"/>
    <w:rsid w:val="00636D6D"/>
    <w:rsid w:val="0063745B"/>
    <w:rsid w:val="0064011A"/>
    <w:rsid w:val="00641EFB"/>
    <w:rsid w:val="006477A4"/>
    <w:rsid w:val="006519C6"/>
    <w:rsid w:val="00654860"/>
    <w:rsid w:val="00655E3C"/>
    <w:rsid w:val="0065720E"/>
    <w:rsid w:val="00657EFD"/>
    <w:rsid w:val="00661713"/>
    <w:rsid w:val="00662232"/>
    <w:rsid w:val="006642EA"/>
    <w:rsid w:val="00664932"/>
    <w:rsid w:val="00666759"/>
    <w:rsid w:val="006712C3"/>
    <w:rsid w:val="00671495"/>
    <w:rsid w:val="00672F44"/>
    <w:rsid w:val="0067304F"/>
    <w:rsid w:val="00681C12"/>
    <w:rsid w:val="00693934"/>
    <w:rsid w:val="006942E3"/>
    <w:rsid w:val="006A6F53"/>
    <w:rsid w:val="006B16F8"/>
    <w:rsid w:val="006B50F2"/>
    <w:rsid w:val="006C4A21"/>
    <w:rsid w:val="006C5603"/>
    <w:rsid w:val="006C5F5A"/>
    <w:rsid w:val="006C7237"/>
    <w:rsid w:val="006D3428"/>
    <w:rsid w:val="006D3B47"/>
    <w:rsid w:val="006D3FD5"/>
    <w:rsid w:val="006D40B3"/>
    <w:rsid w:val="006E0379"/>
    <w:rsid w:val="006E353F"/>
    <w:rsid w:val="006F0ECB"/>
    <w:rsid w:val="006F3AFE"/>
    <w:rsid w:val="006F4033"/>
    <w:rsid w:val="006F549D"/>
    <w:rsid w:val="00700889"/>
    <w:rsid w:val="00701178"/>
    <w:rsid w:val="00703074"/>
    <w:rsid w:val="00706F71"/>
    <w:rsid w:val="007075FB"/>
    <w:rsid w:val="00707B81"/>
    <w:rsid w:val="007111E1"/>
    <w:rsid w:val="00714287"/>
    <w:rsid w:val="00714974"/>
    <w:rsid w:val="0071584C"/>
    <w:rsid w:val="0071641C"/>
    <w:rsid w:val="0071746C"/>
    <w:rsid w:val="00717492"/>
    <w:rsid w:val="0071799D"/>
    <w:rsid w:val="00720560"/>
    <w:rsid w:val="007207AF"/>
    <w:rsid w:val="007252A5"/>
    <w:rsid w:val="0072676B"/>
    <w:rsid w:val="00727CDF"/>
    <w:rsid w:val="00732994"/>
    <w:rsid w:val="007330A6"/>
    <w:rsid w:val="0073432E"/>
    <w:rsid w:val="00734AA9"/>
    <w:rsid w:val="00737EF6"/>
    <w:rsid w:val="0074146D"/>
    <w:rsid w:val="00741D4A"/>
    <w:rsid w:val="00746A89"/>
    <w:rsid w:val="00747EDB"/>
    <w:rsid w:val="00750509"/>
    <w:rsid w:val="00752FA7"/>
    <w:rsid w:val="00754FFE"/>
    <w:rsid w:val="00760961"/>
    <w:rsid w:val="0076193A"/>
    <w:rsid w:val="00763687"/>
    <w:rsid w:val="007638B8"/>
    <w:rsid w:val="0076434C"/>
    <w:rsid w:val="007645D3"/>
    <w:rsid w:val="007653AE"/>
    <w:rsid w:val="00765A14"/>
    <w:rsid w:val="00770DC3"/>
    <w:rsid w:val="00772645"/>
    <w:rsid w:val="007730CE"/>
    <w:rsid w:val="00774202"/>
    <w:rsid w:val="00775AB0"/>
    <w:rsid w:val="0077676D"/>
    <w:rsid w:val="0077788B"/>
    <w:rsid w:val="00783B6A"/>
    <w:rsid w:val="00784C58"/>
    <w:rsid w:val="00786806"/>
    <w:rsid w:val="007868A7"/>
    <w:rsid w:val="0079374E"/>
    <w:rsid w:val="00794C00"/>
    <w:rsid w:val="007954D2"/>
    <w:rsid w:val="00797FAC"/>
    <w:rsid w:val="007A4F6C"/>
    <w:rsid w:val="007A5B3D"/>
    <w:rsid w:val="007A6CB1"/>
    <w:rsid w:val="007A7C50"/>
    <w:rsid w:val="007B1A62"/>
    <w:rsid w:val="007B551B"/>
    <w:rsid w:val="007C10EF"/>
    <w:rsid w:val="007C2DDC"/>
    <w:rsid w:val="007D2103"/>
    <w:rsid w:val="007D2954"/>
    <w:rsid w:val="007D430A"/>
    <w:rsid w:val="007D735D"/>
    <w:rsid w:val="007D7858"/>
    <w:rsid w:val="007D78D5"/>
    <w:rsid w:val="007E0652"/>
    <w:rsid w:val="007E0CC0"/>
    <w:rsid w:val="007E191F"/>
    <w:rsid w:val="007F270D"/>
    <w:rsid w:val="007F2B34"/>
    <w:rsid w:val="007F3B0B"/>
    <w:rsid w:val="007F4DD4"/>
    <w:rsid w:val="007F5547"/>
    <w:rsid w:val="007F72E5"/>
    <w:rsid w:val="00800813"/>
    <w:rsid w:val="00802A25"/>
    <w:rsid w:val="00802E4B"/>
    <w:rsid w:val="00806727"/>
    <w:rsid w:val="008121A2"/>
    <w:rsid w:val="00812ABD"/>
    <w:rsid w:val="00813F6A"/>
    <w:rsid w:val="0081640D"/>
    <w:rsid w:val="00823DB5"/>
    <w:rsid w:val="00824351"/>
    <w:rsid w:val="0083005E"/>
    <w:rsid w:val="0083433E"/>
    <w:rsid w:val="00834344"/>
    <w:rsid w:val="00842448"/>
    <w:rsid w:val="00845A1E"/>
    <w:rsid w:val="008472CF"/>
    <w:rsid w:val="008506F4"/>
    <w:rsid w:val="008507E8"/>
    <w:rsid w:val="00853F6B"/>
    <w:rsid w:val="00857541"/>
    <w:rsid w:val="00861204"/>
    <w:rsid w:val="00861DE7"/>
    <w:rsid w:val="00863F37"/>
    <w:rsid w:val="00866571"/>
    <w:rsid w:val="00867E23"/>
    <w:rsid w:val="008702FC"/>
    <w:rsid w:val="008719BB"/>
    <w:rsid w:val="0087250B"/>
    <w:rsid w:val="00872EA9"/>
    <w:rsid w:val="00873CC6"/>
    <w:rsid w:val="008746E6"/>
    <w:rsid w:val="0087486C"/>
    <w:rsid w:val="0088620E"/>
    <w:rsid w:val="00890994"/>
    <w:rsid w:val="0089341B"/>
    <w:rsid w:val="008945CC"/>
    <w:rsid w:val="00894754"/>
    <w:rsid w:val="008A21D9"/>
    <w:rsid w:val="008A4E9C"/>
    <w:rsid w:val="008A5A4F"/>
    <w:rsid w:val="008B5E0D"/>
    <w:rsid w:val="008B6D62"/>
    <w:rsid w:val="008C1A6B"/>
    <w:rsid w:val="008C300E"/>
    <w:rsid w:val="008D15A0"/>
    <w:rsid w:val="008D1857"/>
    <w:rsid w:val="008D2C7D"/>
    <w:rsid w:val="008D5CBF"/>
    <w:rsid w:val="008D7CA9"/>
    <w:rsid w:val="008E3A9C"/>
    <w:rsid w:val="008E5CDD"/>
    <w:rsid w:val="008E73C6"/>
    <w:rsid w:val="008F179F"/>
    <w:rsid w:val="008F1825"/>
    <w:rsid w:val="008F1F04"/>
    <w:rsid w:val="008F3F77"/>
    <w:rsid w:val="008F636F"/>
    <w:rsid w:val="008F63B1"/>
    <w:rsid w:val="00903B3C"/>
    <w:rsid w:val="0090618A"/>
    <w:rsid w:val="0091457D"/>
    <w:rsid w:val="00916C53"/>
    <w:rsid w:val="009225E5"/>
    <w:rsid w:val="0092324C"/>
    <w:rsid w:val="00924D0B"/>
    <w:rsid w:val="00925268"/>
    <w:rsid w:val="00925576"/>
    <w:rsid w:val="0093309D"/>
    <w:rsid w:val="0093445E"/>
    <w:rsid w:val="00935F84"/>
    <w:rsid w:val="00940997"/>
    <w:rsid w:val="0094191C"/>
    <w:rsid w:val="00941B31"/>
    <w:rsid w:val="0095132E"/>
    <w:rsid w:val="00951F38"/>
    <w:rsid w:val="0095238C"/>
    <w:rsid w:val="0095336F"/>
    <w:rsid w:val="0095365A"/>
    <w:rsid w:val="009545A7"/>
    <w:rsid w:val="009577BB"/>
    <w:rsid w:val="009609C7"/>
    <w:rsid w:val="00960FC5"/>
    <w:rsid w:val="009640A4"/>
    <w:rsid w:val="00964E1F"/>
    <w:rsid w:val="009661BA"/>
    <w:rsid w:val="00966436"/>
    <w:rsid w:val="00986CE7"/>
    <w:rsid w:val="0099073B"/>
    <w:rsid w:val="00991736"/>
    <w:rsid w:val="009920C5"/>
    <w:rsid w:val="0099254E"/>
    <w:rsid w:val="00992878"/>
    <w:rsid w:val="00993850"/>
    <w:rsid w:val="00994020"/>
    <w:rsid w:val="00997194"/>
    <w:rsid w:val="009A193E"/>
    <w:rsid w:val="009A52FF"/>
    <w:rsid w:val="009A59C7"/>
    <w:rsid w:val="009A5B09"/>
    <w:rsid w:val="009C1406"/>
    <w:rsid w:val="009C2194"/>
    <w:rsid w:val="009C56A9"/>
    <w:rsid w:val="009C601D"/>
    <w:rsid w:val="009D21B7"/>
    <w:rsid w:val="009D24CB"/>
    <w:rsid w:val="009D6419"/>
    <w:rsid w:val="009F13DD"/>
    <w:rsid w:val="009F3247"/>
    <w:rsid w:val="009F4F44"/>
    <w:rsid w:val="009F6BB1"/>
    <w:rsid w:val="009F701C"/>
    <w:rsid w:val="009F715A"/>
    <w:rsid w:val="00A02E9A"/>
    <w:rsid w:val="00A031B1"/>
    <w:rsid w:val="00A0722F"/>
    <w:rsid w:val="00A0730A"/>
    <w:rsid w:val="00A11B6A"/>
    <w:rsid w:val="00A15D60"/>
    <w:rsid w:val="00A16CD4"/>
    <w:rsid w:val="00A263B1"/>
    <w:rsid w:val="00A32752"/>
    <w:rsid w:val="00A351BA"/>
    <w:rsid w:val="00A37F81"/>
    <w:rsid w:val="00A44E77"/>
    <w:rsid w:val="00A45C14"/>
    <w:rsid w:val="00A472EA"/>
    <w:rsid w:val="00A52276"/>
    <w:rsid w:val="00A53C75"/>
    <w:rsid w:val="00A620E2"/>
    <w:rsid w:val="00A62D58"/>
    <w:rsid w:val="00A650B3"/>
    <w:rsid w:val="00A66BD0"/>
    <w:rsid w:val="00A715ED"/>
    <w:rsid w:val="00A764AC"/>
    <w:rsid w:val="00A76530"/>
    <w:rsid w:val="00A80421"/>
    <w:rsid w:val="00A80B30"/>
    <w:rsid w:val="00A8121C"/>
    <w:rsid w:val="00A82907"/>
    <w:rsid w:val="00A83921"/>
    <w:rsid w:val="00A83959"/>
    <w:rsid w:val="00A84801"/>
    <w:rsid w:val="00A85F1C"/>
    <w:rsid w:val="00A90C75"/>
    <w:rsid w:val="00A91F94"/>
    <w:rsid w:val="00A9495E"/>
    <w:rsid w:val="00A96584"/>
    <w:rsid w:val="00AA171E"/>
    <w:rsid w:val="00AA178C"/>
    <w:rsid w:val="00AA35F5"/>
    <w:rsid w:val="00AA3796"/>
    <w:rsid w:val="00AB0720"/>
    <w:rsid w:val="00AB1587"/>
    <w:rsid w:val="00AB2104"/>
    <w:rsid w:val="00AB21AC"/>
    <w:rsid w:val="00AB5AAE"/>
    <w:rsid w:val="00AB7F20"/>
    <w:rsid w:val="00AC0CDB"/>
    <w:rsid w:val="00AC2C6F"/>
    <w:rsid w:val="00AC4155"/>
    <w:rsid w:val="00AC559A"/>
    <w:rsid w:val="00AC5C10"/>
    <w:rsid w:val="00AD32B0"/>
    <w:rsid w:val="00AE093E"/>
    <w:rsid w:val="00AE5EC4"/>
    <w:rsid w:val="00AE5F57"/>
    <w:rsid w:val="00AF18BF"/>
    <w:rsid w:val="00AF4523"/>
    <w:rsid w:val="00AF5119"/>
    <w:rsid w:val="00AF64F1"/>
    <w:rsid w:val="00AF6A28"/>
    <w:rsid w:val="00B0123A"/>
    <w:rsid w:val="00B048D4"/>
    <w:rsid w:val="00B0519B"/>
    <w:rsid w:val="00B05A52"/>
    <w:rsid w:val="00B13F1D"/>
    <w:rsid w:val="00B14DE6"/>
    <w:rsid w:val="00B174F9"/>
    <w:rsid w:val="00B2058A"/>
    <w:rsid w:val="00B21827"/>
    <w:rsid w:val="00B239BB"/>
    <w:rsid w:val="00B30A57"/>
    <w:rsid w:val="00B30E03"/>
    <w:rsid w:val="00B3401F"/>
    <w:rsid w:val="00B34603"/>
    <w:rsid w:val="00B35BAA"/>
    <w:rsid w:val="00B371C6"/>
    <w:rsid w:val="00B453A6"/>
    <w:rsid w:val="00B45600"/>
    <w:rsid w:val="00B52C7D"/>
    <w:rsid w:val="00B55354"/>
    <w:rsid w:val="00B60221"/>
    <w:rsid w:val="00B62DE6"/>
    <w:rsid w:val="00B64803"/>
    <w:rsid w:val="00B649C4"/>
    <w:rsid w:val="00B65124"/>
    <w:rsid w:val="00B65E45"/>
    <w:rsid w:val="00B75F8E"/>
    <w:rsid w:val="00B77DF1"/>
    <w:rsid w:val="00B81AC6"/>
    <w:rsid w:val="00B81B75"/>
    <w:rsid w:val="00B82845"/>
    <w:rsid w:val="00B84B85"/>
    <w:rsid w:val="00B86AF3"/>
    <w:rsid w:val="00B87211"/>
    <w:rsid w:val="00B908D5"/>
    <w:rsid w:val="00B92826"/>
    <w:rsid w:val="00B957A4"/>
    <w:rsid w:val="00B97DE0"/>
    <w:rsid w:val="00BA444E"/>
    <w:rsid w:val="00BA4E46"/>
    <w:rsid w:val="00BA5C38"/>
    <w:rsid w:val="00BB18F3"/>
    <w:rsid w:val="00BB1B34"/>
    <w:rsid w:val="00BB1D39"/>
    <w:rsid w:val="00BB3163"/>
    <w:rsid w:val="00BB3E85"/>
    <w:rsid w:val="00BC00FB"/>
    <w:rsid w:val="00BC2778"/>
    <w:rsid w:val="00BC60F8"/>
    <w:rsid w:val="00BC73F8"/>
    <w:rsid w:val="00BC794E"/>
    <w:rsid w:val="00BC7971"/>
    <w:rsid w:val="00BD0E87"/>
    <w:rsid w:val="00BD14BB"/>
    <w:rsid w:val="00BD73DD"/>
    <w:rsid w:val="00BD7A61"/>
    <w:rsid w:val="00BE022E"/>
    <w:rsid w:val="00BE2FAA"/>
    <w:rsid w:val="00BE5D4B"/>
    <w:rsid w:val="00BF50DB"/>
    <w:rsid w:val="00BF51B0"/>
    <w:rsid w:val="00BF5322"/>
    <w:rsid w:val="00C02FA7"/>
    <w:rsid w:val="00C0585E"/>
    <w:rsid w:val="00C078CC"/>
    <w:rsid w:val="00C113CB"/>
    <w:rsid w:val="00C146DC"/>
    <w:rsid w:val="00C173F0"/>
    <w:rsid w:val="00C177AF"/>
    <w:rsid w:val="00C227F0"/>
    <w:rsid w:val="00C230A2"/>
    <w:rsid w:val="00C2509D"/>
    <w:rsid w:val="00C2610F"/>
    <w:rsid w:val="00C271AC"/>
    <w:rsid w:val="00C3141C"/>
    <w:rsid w:val="00C314A8"/>
    <w:rsid w:val="00C33380"/>
    <w:rsid w:val="00C349FE"/>
    <w:rsid w:val="00C36B61"/>
    <w:rsid w:val="00C36CBE"/>
    <w:rsid w:val="00C37765"/>
    <w:rsid w:val="00C37A00"/>
    <w:rsid w:val="00C40C9E"/>
    <w:rsid w:val="00C42800"/>
    <w:rsid w:val="00C462AD"/>
    <w:rsid w:val="00C479AD"/>
    <w:rsid w:val="00C47E5D"/>
    <w:rsid w:val="00C50708"/>
    <w:rsid w:val="00C5094A"/>
    <w:rsid w:val="00C53507"/>
    <w:rsid w:val="00C537B5"/>
    <w:rsid w:val="00C53CFD"/>
    <w:rsid w:val="00C559C5"/>
    <w:rsid w:val="00C56592"/>
    <w:rsid w:val="00C62806"/>
    <w:rsid w:val="00C63E7D"/>
    <w:rsid w:val="00C721A9"/>
    <w:rsid w:val="00C73804"/>
    <w:rsid w:val="00C757F9"/>
    <w:rsid w:val="00C75D7E"/>
    <w:rsid w:val="00C76123"/>
    <w:rsid w:val="00C85A37"/>
    <w:rsid w:val="00C86080"/>
    <w:rsid w:val="00C90F22"/>
    <w:rsid w:val="00C91FDE"/>
    <w:rsid w:val="00CA1263"/>
    <w:rsid w:val="00CA296C"/>
    <w:rsid w:val="00CA368C"/>
    <w:rsid w:val="00CA3903"/>
    <w:rsid w:val="00CA7EA2"/>
    <w:rsid w:val="00CB34A9"/>
    <w:rsid w:val="00CB7025"/>
    <w:rsid w:val="00CB7C48"/>
    <w:rsid w:val="00CC125D"/>
    <w:rsid w:val="00CC262B"/>
    <w:rsid w:val="00CC35E1"/>
    <w:rsid w:val="00CD4499"/>
    <w:rsid w:val="00CD5ADA"/>
    <w:rsid w:val="00CE79D6"/>
    <w:rsid w:val="00CF3801"/>
    <w:rsid w:val="00CF45E6"/>
    <w:rsid w:val="00CF6E87"/>
    <w:rsid w:val="00CF7E5F"/>
    <w:rsid w:val="00D0419F"/>
    <w:rsid w:val="00D070C6"/>
    <w:rsid w:val="00D10BEE"/>
    <w:rsid w:val="00D126EF"/>
    <w:rsid w:val="00D15C91"/>
    <w:rsid w:val="00D1684A"/>
    <w:rsid w:val="00D1709A"/>
    <w:rsid w:val="00D21E1F"/>
    <w:rsid w:val="00D228C1"/>
    <w:rsid w:val="00D24A4B"/>
    <w:rsid w:val="00D2651B"/>
    <w:rsid w:val="00D265C0"/>
    <w:rsid w:val="00D3516D"/>
    <w:rsid w:val="00D36652"/>
    <w:rsid w:val="00D36A1F"/>
    <w:rsid w:val="00D4298D"/>
    <w:rsid w:val="00D5132A"/>
    <w:rsid w:val="00D53EDE"/>
    <w:rsid w:val="00D543EC"/>
    <w:rsid w:val="00D54DBB"/>
    <w:rsid w:val="00D56AF5"/>
    <w:rsid w:val="00D57773"/>
    <w:rsid w:val="00D61901"/>
    <w:rsid w:val="00D62452"/>
    <w:rsid w:val="00D63D75"/>
    <w:rsid w:val="00D66531"/>
    <w:rsid w:val="00D7633A"/>
    <w:rsid w:val="00D8555E"/>
    <w:rsid w:val="00D87004"/>
    <w:rsid w:val="00D95F38"/>
    <w:rsid w:val="00DA393F"/>
    <w:rsid w:val="00DA6CF3"/>
    <w:rsid w:val="00DB4699"/>
    <w:rsid w:val="00DB6499"/>
    <w:rsid w:val="00DB6F0E"/>
    <w:rsid w:val="00DB7D31"/>
    <w:rsid w:val="00DC2B15"/>
    <w:rsid w:val="00DC5A24"/>
    <w:rsid w:val="00DD2137"/>
    <w:rsid w:val="00DD4668"/>
    <w:rsid w:val="00DD696A"/>
    <w:rsid w:val="00DE0193"/>
    <w:rsid w:val="00DE213F"/>
    <w:rsid w:val="00DE486B"/>
    <w:rsid w:val="00DE5770"/>
    <w:rsid w:val="00DE5C46"/>
    <w:rsid w:val="00DE6A89"/>
    <w:rsid w:val="00DE73CF"/>
    <w:rsid w:val="00DF0892"/>
    <w:rsid w:val="00DF0A77"/>
    <w:rsid w:val="00DF1303"/>
    <w:rsid w:val="00DF1B98"/>
    <w:rsid w:val="00DF2117"/>
    <w:rsid w:val="00DF40E5"/>
    <w:rsid w:val="00DF4EA4"/>
    <w:rsid w:val="00DF6C29"/>
    <w:rsid w:val="00E0533D"/>
    <w:rsid w:val="00E06669"/>
    <w:rsid w:val="00E070F4"/>
    <w:rsid w:val="00E074C5"/>
    <w:rsid w:val="00E1047E"/>
    <w:rsid w:val="00E126C5"/>
    <w:rsid w:val="00E126DB"/>
    <w:rsid w:val="00E17E16"/>
    <w:rsid w:val="00E2078E"/>
    <w:rsid w:val="00E22D87"/>
    <w:rsid w:val="00E24B56"/>
    <w:rsid w:val="00E2507A"/>
    <w:rsid w:val="00E276DB"/>
    <w:rsid w:val="00E27D23"/>
    <w:rsid w:val="00E308FE"/>
    <w:rsid w:val="00E3162C"/>
    <w:rsid w:val="00E32038"/>
    <w:rsid w:val="00E34361"/>
    <w:rsid w:val="00E400EE"/>
    <w:rsid w:val="00E42270"/>
    <w:rsid w:val="00E42DD9"/>
    <w:rsid w:val="00E434E4"/>
    <w:rsid w:val="00E50346"/>
    <w:rsid w:val="00E535A3"/>
    <w:rsid w:val="00E53698"/>
    <w:rsid w:val="00E5374E"/>
    <w:rsid w:val="00E547F3"/>
    <w:rsid w:val="00E54A37"/>
    <w:rsid w:val="00E54E91"/>
    <w:rsid w:val="00E5582E"/>
    <w:rsid w:val="00E606E9"/>
    <w:rsid w:val="00E60B79"/>
    <w:rsid w:val="00E63FBD"/>
    <w:rsid w:val="00E6595B"/>
    <w:rsid w:val="00E71C68"/>
    <w:rsid w:val="00E75F75"/>
    <w:rsid w:val="00E8024A"/>
    <w:rsid w:val="00E81F33"/>
    <w:rsid w:val="00E8540D"/>
    <w:rsid w:val="00E862F0"/>
    <w:rsid w:val="00E8693C"/>
    <w:rsid w:val="00E94512"/>
    <w:rsid w:val="00E95CAD"/>
    <w:rsid w:val="00EA13AC"/>
    <w:rsid w:val="00EA2830"/>
    <w:rsid w:val="00EA31B7"/>
    <w:rsid w:val="00EA5038"/>
    <w:rsid w:val="00EB17E3"/>
    <w:rsid w:val="00EB1CE2"/>
    <w:rsid w:val="00EB2B24"/>
    <w:rsid w:val="00EB316F"/>
    <w:rsid w:val="00EB3FED"/>
    <w:rsid w:val="00EB741F"/>
    <w:rsid w:val="00EC423A"/>
    <w:rsid w:val="00EC4EAE"/>
    <w:rsid w:val="00EC7E54"/>
    <w:rsid w:val="00ED0DE9"/>
    <w:rsid w:val="00ED2742"/>
    <w:rsid w:val="00ED4F64"/>
    <w:rsid w:val="00ED5B05"/>
    <w:rsid w:val="00ED6088"/>
    <w:rsid w:val="00ED7502"/>
    <w:rsid w:val="00EE406F"/>
    <w:rsid w:val="00EE5CD1"/>
    <w:rsid w:val="00EF116A"/>
    <w:rsid w:val="00EF18FE"/>
    <w:rsid w:val="00EF4DBD"/>
    <w:rsid w:val="00F03761"/>
    <w:rsid w:val="00F12741"/>
    <w:rsid w:val="00F1534F"/>
    <w:rsid w:val="00F20C15"/>
    <w:rsid w:val="00F252A7"/>
    <w:rsid w:val="00F26B4D"/>
    <w:rsid w:val="00F32322"/>
    <w:rsid w:val="00F35F45"/>
    <w:rsid w:val="00F36FD6"/>
    <w:rsid w:val="00F3752F"/>
    <w:rsid w:val="00F45B1A"/>
    <w:rsid w:val="00F46A97"/>
    <w:rsid w:val="00F47899"/>
    <w:rsid w:val="00F47DA1"/>
    <w:rsid w:val="00F540FA"/>
    <w:rsid w:val="00F55189"/>
    <w:rsid w:val="00F55811"/>
    <w:rsid w:val="00F63860"/>
    <w:rsid w:val="00F7167D"/>
    <w:rsid w:val="00F73D46"/>
    <w:rsid w:val="00F74478"/>
    <w:rsid w:val="00F7512D"/>
    <w:rsid w:val="00F77647"/>
    <w:rsid w:val="00F77FA0"/>
    <w:rsid w:val="00F80DCC"/>
    <w:rsid w:val="00F81C5E"/>
    <w:rsid w:val="00F855C5"/>
    <w:rsid w:val="00F8765E"/>
    <w:rsid w:val="00F92DF5"/>
    <w:rsid w:val="00F934B6"/>
    <w:rsid w:val="00F93E9D"/>
    <w:rsid w:val="00F95754"/>
    <w:rsid w:val="00FA2F81"/>
    <w:rsid w:val="00FA369C"/>
    <w:rsid w:val="00FA712F"/>
    <w:rsid w:val="00FA7B05"/>
    <w:rsid w:val="00FB0797"/>
    <w:rsid w:val="00FB0930"/>
    <w:rsid w:val="00FB25C7"/>
    <w:rsid w:val="00FB3F40"/>
    <w:rsid w:val="00FB544B"/>
    <w:rsid w:val="00FB6B32"/>
    <w:rsid w:val="00FB74CA"/>
    <w:rsid w:val="00FB7882"/>
    <w:rsid w:val="00FC2884"/>
    <w:rsid w:val="00FC36F2"/>
    <w:rsid w:val="00FC4005"/>
    <w:rsid w:val="00FC53EA"/>
    <w:rsid w:val="00FC5667"/>
    <w:rsid w:val="00FC7103"/>
    <w:rsid w:val="00FC7B17"/>
    <w:rsid w:val="00FD0127"/>
    <w:rsid w:val="00FD12FF"/>
    <w:rsid w:val="00FD1F7A"/>
    <w:rsid w:val="00FD21C0"/>
    <w:rsid w:val="00FD2FC9"/>
    <w:rsid w:val="00FD448A"/>
    <w:rsid w:val="00FD7E5E"/>
    <w:rsid w:val="00FE227B"/>
    <w:rsid w:val="00FF2B41"/>
    <w:rsid w:val="00FF3CD0"/>
    <w:rsid w:val="00FF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2"/>
    </o:shapelayout>
  </w:shapeDefaults>
  <w:decimalSymbol w:val="."/>
  <w:listSeparator w:val=","/>
  <w14:docId w14:val="3A919E48"/>
  <w15:docId w15:val="{25236FC4-9806-4441-8D8E-AE56D3980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="Segoe UI"/>
        <w:color w:val="212529"/>
        <w:sz w:val="23"/>
        <w:szCs w:val="23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5F45"/>
  </w:style>
  <w:style w:type="paragraph" w:styleId="Heading1">
    <w:name w:val="heading 1"/>
    <w:basedOn w:val="Title"/>
    <w:next w:val="Normal"/>
    <w:link w:val="Heading1Char"/>
    <w:uiPriority w:val="9"/>
    <w:rsid w:val="00513859"/>
    <w:pPr>
      <w:pBdr>
        <w:bottom w:val="single" w:sz="4" w:space="1" w:color="auto"/>
      </w:pBdr>
      <w:spacing w:line="240" w:lineRule="auto"/>
      <w:jc w:val="left"/>
      <w:outlineLvl w:val="0"/>
    </w:pPr>
    <w:rPr>
      <w:color w:val="000000" w:themeColor="text1"/>
    </w:rPr>
  </w:style>
  <w:style w:type="paragraph" w:styleId="Heading2">
    <w:name w:val="heading 2"/>
    <w:basedOn w:val="Headers"/>
    <w:next w:val="Normal"/>
    <w:link w:val="Heading2Char"/>
    <w:uiPriority w:val="9"/>
    <w:unhideWhenUsed/>
    <w:qFormat/>
    <w:rsid w:val="00513859"/>
    <w:pPr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5119"/>
    <w:pPr>
      <w:spacing w:before="1000" w:after="0"/>
      <w:jc w:val="center"/>
      <w:outlineLvl w:val="2"/>
    </w:pPr>
    <w:rPr>
      <w:rFonts w:asciiTheme="majorHAnsi" w:hAnsiTheme="majorHAnsi"/>
      <w:caps/>
      <w:color w:val="FFFFFF" w:themeColor="background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81773"/>
    <w:pPr>
      <w:jc w:val="right"/>
      <w:outlineLvl w:val="3"/>
    </w:pPr>
    <w:rPr>
      <w:rFonts w:asciiTheme="majorHAnsi" w:hAnsiTheme="majorHAnsi"/>
      <w:color w:val="333333" w:themeColor="accent1"/>
      <w:sz w:val="24"/>
    </w:rPr>
  </w:style>
  <w:style w:type="paragraph" w:styleId="Heading5">
    <w:name w:val="heading 5"/>
    <w:basedOn w:val="Headers"/>
    <w:next w:val="Normal"/>
    <w:link w:val="Heading5Char"/>
    <w:uiPriority w:val="9"/>
    <w:unhideWhenUsed/>
    <w:qFormat/>
    <w:rsid w:val="00E400E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571745" w:themeColor="text2"/>
      <w:sz w:val="36"/>
    </w:rPr>
  </w:style>
  <w:style w:type="paragraph" w:styleId="Heading6">
    <w:name w:val="heading 6"/>
    <w:basedOn w:val="Normal"/>
    <w:next w:val="Normal"/>
    <w:link w:val="Heading6Char"/>
    <w:unhideWhenUsed/>
    <w:qFormat/>
    <w:rsid w:val="004D4571"/>
    <w:pPr>
      <w:keepNext/>
      <w:spacing w:after="0" w:line="240" w:lineRule="auto"/>
      <w:outlineLvl w:val="5"/>
    </w:pPr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506C5"/>
    <w:pPr>
      <w:keepNext/>
      <w:keepLines/>
      <w:spacing w:before="40" w:after="0"/>
      <w:outlineLvl w:val="6"/>
    </w:pPr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443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4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4B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13BE6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Intro">
    <w:name w:val="Intro"/>
    <w:basedOn w:val="Normal"/>
    <w:qFormat/>
    <w:rsid w:val="00381773"/>
    <w:pPr>
      <w:ind w:left="1440"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166BC2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513859"/>
    <w:rPr>
      <w:rFonts w:ascii="Segoe UI" w:hAnsi="Segoe UI" w:cs="Segoe UI"/>
      <w:i/>
      <w:iCs/>
      <w:color w:val="333333" w:themeColor="accent1"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AF5119"/>
    <w:rPr>
      <w:rFonts w:asciiTheme="majorHAnsi" w:hAnsiTheme="majorHAnsi"/>
      <w:caps/>
      <w:color w:val="FFFFFF" w:themeColor="background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381773"/>
    <w:rPr>
      <w:rFonts w:asciiTheme="majorHAnsi" w:hAnsiTheme="majorHAnsi"/>
      <w:color w:val="333333" w:themeColor="accent1"/>
      <w:sz w:val="24"/>
    </w:rPr>
  </w:style>
  <w:style w:type="character" w:customStyle="1" w:styleId="Heading6Char">
    <w:name w:val="Heading 6 Char"/>
    <w:basedOn w:val="DefaultParagraphFont"/>
    <w:link w:val="Heading6"/>
    <w:rsid w:val="004D4571"/>
    <w:rPr>
      <w:rFonts w:ascii="Times New Roman" w:eastAsia="Times New Roman" w:hAnsi="Times New Roman" w:cs="Times New Roman"/>
      <w:color w:val="411133" w:themeColor="text2" w:themeShade="BF"/>
      <w:sz w:val="60"/>
    </w:rPr>
  </w:style>
  <w:style w:type="paragraph" w:customStyle="1" w:styleId="TabName">
    <w:name w:val="Tab Name"/>
    <w:basedOn w:val="Normal"/>
    <w:rsid w:val="00381773"/>
    <w:pPr>
      <w:jc w:val="center"/>
    </w:pPr>
    <w:rPr>
      <w:color w:val="333333" w:themeColor="accent1"/>
      <w:sz w:val="32"/>
    </w:rPr>
  </w:style>
  <w:style w:type="paragraph" w:styleId="ListParagraph">
    <w:name w:val="List Paragraph"/>
    <w:basedOn w:val="Normal"/>
    <w:link w:val="ListParagraphChar"/>
    <w:uiPriority w:val="34"/>
    <w:qFormat/>
    <w:rsid w:val="000D0FB4"/>
    <w:pPr>
      <w:numPr>
        <w:numId w:val="1"/>
      </w:numPr>
      <w:spacing w:after="400" w:line="240" w:lineRule="auto"/>
      <w:jc w:val="center"/>
    </w:pPr>
    <w:rPr>
      <w:color w:val="333333" w:themeColor="accent1"/>
      <w:sz w:val="32"/>
      <w:lang w:bidi="hi-IN"/>
    </w:rPr>
  </w:style>
  <w:style w:type="paragraph" w:customStyle="1" w:styleId="1Spine">
    <w:name w:val="1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4"/>
      <w:szCs w:val="44"/>
      <w:lang w:bidi="hi-IN"/>
    </w:rPr>
  </w:style>
  <w:style w:type="paragraph" w:customStyle="1" w:styleId="15Spine">
    <w:name w:val="1.5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48"/>
      <w:szCs w:val="48"/>
      <w:lang w:bidi="hi-IN"/>
    </w:rPr>
  </w:style>
  <w:style w:type="paragraph" w:customStyle="1" w:styleId="2Spine">
    <w:name w:val="2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56"/>
      <w:szCs w:val="56"/>
      <w:lang w:bidi="hi-IN"/>
    </w:rPr>
  </w:style>
  <w:style w:type="paragraph" w:customStyle="1" w:styleId="3Spine">
    <w:name w:val="3&quot; Spine"/>
    <w:basedOn w:val="Normal"/>
    <w:rsid w:val="00AF5119"/>
    <w:pPr>
      <w:spacing w:after="0" w:line="240" w:lineRule="auto"/>
      <w:jc w:val="center"/>
    </w:pPr>
    <w:rPr>
      <w:b/>
      <w:color w:val="571745" w:themeColor="text2"/>
      <w:sz w:val="64"/>
      <w:szCs w:val="64"/>
      <w:lang w:bidi="hi-IN"/>
    </w:rPr>
  </w:style>
  <w:style w:type="paragraph" w:styleId="Header">
    <w:name w:val="header"/>
    <w:basedOn w:val="Normal"/>
    <w:link w:val="Head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C68"/>
  </w:style>
  <w:style w:type="paragraph" w:styleId="Footer">
    <w:name w:val="footer"/>
    <w:basedOn w:val="Normal"/>
    <w:link w:val="FooterChar"/>
    <w:uiPriority w:val="99"/>
    <w:unhideWhenUsed/>
    <w:rsid w:val="00E71C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C68"/>
  </w:style>
  <w:style w:type="character" w:customStyle="1" w:styleId="Heading1Char">
    <w:name w:val="Heading 1 Char"/>
    <w:basedOn w:val="DefaultParagraphFont"/>
    <w:link w:val="Heading1"/>
    <w:uiPriority w:val="9"/>
    <w:rsid w:val="00513859"/>
    <w:rPr>
      <w:rFonts w:asciiTheme="majorHAnsi" w:hAnsiTheme="majorHAnsi"/>
      <w:caps/>
      <w:color w:val="000000" w:themeColor="text1"/>
      <w:sz w:val="44"/>
      <w:szCs w:val="36"/>
    </w:rPr>
  </w:style>
  <w:style w:type="paragraph" w:customStyle="1" w:styleId="ClassName">
    <w:name w:val="Class Name"/>
    <w:basedOn w:val="Heading6"/>
    <w:qFormat/>
    <w:rsid w:val="00381773"/>
    <w:pPr>
      <w:jc w:val="center"/>
    </w:pPr>
    <w:rPr>
      <w:rFonts w:asciiTheme="majorHAnsi" w:hAnsiTheme="majorHAnsi"/>
      <w:caps/>
      <w:color w:val="333333" w:themeColor="accent1"/>
      <w:sz w:val="44"/>
    </w:rPr>
  </w:style>
  <w:style w:type="paragraph" w:styleId="Title">
    <w:name w:val="Title"/>
    <w:basedOn w:val="Heading3"/>
    <w:next w:val="Normal"/>
    <w:link w:val="TitleChar"/>
    <w:uiPriority w:val="10"/>
    <w:qFormat/>
    <w:rsid w:val="00381773"/>
  </w:style>
  <w:style w:type="character" w:customStyle="1" w:styleId="TitleChar">
    <w:name w:val="Title Char"/>
    <w:basedOn w:val="DefaultParagraphFont"/>
    <w:link w:val="Title"/>
    <w:uiPriority w:val="10"/>
    <w:rsid w:val="00381773"/>
    <w:rPr>
      <w:rFonts w:asciiTheme="majorHAnsi" w:hAnsiTheme="majorHAnsi"/>
      <w:caps/>
      <w:color w:val="333333" w:themeColor="accent1"/>
      <w:sz w:val="36"/>
      <w:szCs w:val="36"/>
    </w:rPr>
  </w:style>
  <w:style w:type="paragraph" w:customStyle="1" w:styleId="Subtitle2">
    <w:name w:val="Subtitle 2"/>
    <w:link w:val="Subtitle2Char"/>
    <w:qFormat/>
    <w:rsid w:val="00ED6088"/>
    <w:pPr>
      <w:spacing w:line="240" w:lineRule="auto"/>
      <w:jc w:val="center"/>
    </w:pPr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styleId="NoSpacing">
    <w:name w:val="No Spacing"/>
    <w:uiPriority w:val="1"/>
    <w:qFormat/>
    <w:rsid w:val="00276B61"/>
    <w:pPr>
      <w:spacing w:after="0" w:line="240" w:lineRule="auto"/>
      <w:jc w:val="right"/>
    </w:pPr>
    <w:rPr>
      <w:b/>
      <w:color w:val="FFFFFF" w:themeColor="background1"/>
      <w:sz w:val="36"/>
    </w:rPr>
  </w:style>
  <w:style w:type="character" w:customStyle="1" w:styleId="Subtitle2Char">
    <w:name w:val="Subtitle 2 Char"/>
    <w:basedOn w:val="Heading4Char"/>
    <w:link w:val="Subtitle2"/>
    <w:rsid w:val="00ED6088"/>
    <w:rPr>
      <w:rFonts w:ascii="Microsoft Office Preview Font" w:hAnsi="Microsoft Office Preview Font"/>
      <w:b/>
      <w:color w:val="000000" w:themeColor="text1"/>
      <w:sz w:val="40"/>
      <w:szCs w:val="32"/>
    </w:rPr>
  </w:style>
  <w:style w:type="paragraph" w:customStyle="1" w:styleId="Name">
    <w:name w:val="Name"/>
    <w:basedOn w:val="Normal"/>
    <w:qFormat/>
    <w:rsid w:val="005714F7"/>
    <w:pPr>
      <w:jc w:val="center"/>
    </w:pPr>
    <w:rPr>
      <w:rFonts w:asciiTheme="majorHAnsi" w:hAnsiTheme="majorHAnsi"/>
      <w:color w:val="571745" w:themeColor="text2"/>
      <w:sz w:val="40"/>
      <w:szCs w:val="40"/>
    </w:rPr>
  </w:style>
  <w:style w:type="paragraph" w:styleId="Date">
    <w:name w:val="Date"/>
    <w:basedOn w:val="Normal"/>
    <w:next w:val="Normal"/>
    <w:link w:val="DateChar"/>
    <w:uiPriority w:val="99"/>
    <w:unhideWhenUsed/>
    <w:rsid w:val="00082E2C"/>
    <w:pPr>
      <w:jc w:val="center"/>
    </w:pPr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DateChar">
    <w:name w:val="Date Char"/>
    <w:basedOn w:val="DefaultParagraphFont"/>
    <w:link w:val="Date"/>
    <w:uiPriority w:val="99"/>
    <w:rsid w:val="00082E2C"/>
    <w:rPr>
      <w:rFonts w:asciiTheme="majorHAnsi" w:hAnsiTheme="majorHAnsi"/>
      <w:color w:val="FFFFFF" w:themeColor="background1"/>
      <w:sz w:val="32"/>
      <w:szCs w:val="32"/>
    </w:rPr>
  </w:style>
  <w:style w:type="character" w:customStyle="1" w:styleId="Heading5Char">
    <w:name w:val="Heading 5 Char"/>
    <w:basedOn w:val="DefaultParagraphFont"/>
    <w:link w:val="Heading5"/>
    <w:uiPriority w:val="9"/>
    <w:rsid w:val="0041443C"/>
    <w:rPr>
      <w:rFonts w:asciiTheme="majorHAnsi" w:eastAsiaTheme="majorEastAsia" w:hAnsiTheme="majorHAnsi" w:cstheme="majorBidi"/>
      <w:b/>
      <w:i/>
      <w:iCs/>
      <w:color w:val="571745" w:themeColor="text2"/>
      <w:sz w:val="36"/>
      <w:szCs w:val="23"/>
    </w:rPr>
  </w:style>
  <w:style w:type="paragraph" w:styleId="TOCHeading">
    <w:name w:val="TOC Heading"/>
    <w:basedOn w:val="Heading1"/>
    <w:next w:val="Normal"/>
    <w:uiPriority w:val="39"/>
    <w:unhideWhenUsed/>
    <w:qFormat/>
    <w:rsid w:val="001E22D3"/>
    <w:pPr>
      <w:keepNext/>
      <w:keepLines/>
      <w:spacing w:before="240" w:line="259" w:lineRule="auto"/>
      <w:outlineLvl w:val="9"/>
    </w:pPr>
    <w:rPr>
      <w:rFonts w:eastAsiaTheme="majorEastAsia" w:cstheme="majorBidi"/>
      <w:caps w:val="0"/>
      <w:color w:val="26262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1E22D3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E22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E22D3"/>
    <w:rPr>
      <w:color w:val="0000FF" w:themeColor="hyperlink"/>
      <w:u w:val="single"/>
    </w:rPr>
  </w:style>
  <w:style w:type="character" w:styleId="Strong">
    <w:name w:val="Strong"/>
    <w:aliases w:val="Normal1"/>
    <w:basedOn w:val="Heading4Char"/>
    <w:uiPriority w:val="22"/>
    <w:qFormat/>
    <w:rsid w:val="0041443C"/>
    <w:rPr>
      <w:rFonts w:asciiTheme="majorHAnsi" w:hAnsiTheme="majorHAnsi"/>
      <w:color w:val="333333" w:themeColor="accen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0101C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50DB"/>
    <w:rPr>
      <w:color w:val="800080" w:themeColor="followed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06D1"/>
    <w:pPr>
      <w:pBdr>
        <w:top w:val="single" w:sz="4" w:space="10" w:color="333333" w:themeColor="accent1"/>
        <w:bottom w:val="single" w:sz="4" w:space="10" w:color="333333" w:themeColor="accent1"/>
      </w:pBdr>
      <w:spacing w:before="360" w:after="360"/>
      <w:ind w:left="864" w:right="864"/>
      <w:jc w:val="center"/>
    </w:pPr>
    <w:rPr>
      <w:i/>
      <w:iCs/>
      <w:color w:val="33333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06D1"/>
    <w:rPr>
      <w:i/>
      <w:iCs/>
      <w:color w:val="333333" w:themeColor="accent1"/>
    </w:rPr>
  </w:style>
  <w:style w:type="paragraph" w:customStyle="1" w:styleId="Headers">
    <w:name w:val="Headers"/>
    <w:basedOn w:val="IntenseQuote"/>
    <w:link w:val="HeadersChar"/>
    <w:autoRedefine/>
    <w:qFormat/>
    <w:rsid w:val="00CC262B"/>
    <w:rPr>
      <w:shd w:val="clear" w:color="auto" w:fill="FFFFFF"/>
    </w:rPr>
  </w:style>
  <w:style w:type="character" w:customStyle="1" w:styleId="HeadersChar">
    <w:name w:val="Headers Char"/>
    <w:basedOn w:val="IntenseQuoteChar"/>
    <w:link w:val="Headers"/>
    <w:rsid w:val="00CC262B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BB1B34"/>
    <w:pPr>
      <w:spacing w:line="240" w:lineRule="auto"/>
    </w:pPr>
    <w:rPr>
      <w:i/>
      <w:iCs/>
      <w:color w:val="571745" w:themeColor="text2"/>
      <w:sz w:val="18"/>
      <w:szCs w:val="18"/>
    </w:rPr>
  </w:style>
  <w:style w:type="paragraph" w:customStyle="1" w:styleId="SHead1">
    <w:name w:val="SHead1"/>
    <w:basedOn w:val="Heading8"/>
    <w:next w:val="Normal"/>
    <w:rsid w:val="0041443C"/>
    <w:pPr>
      <w:ind w:left="360"/>
    </w:pPr>
    <w:rPr>
      <w:rFonts w:ascii="Segoe UI" w:hAnsi="Segoe UI"/>
      <w:b/>
      <w:sz w:val="23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1443C"/>
    <w:pPr>
      <w:spacing w:after="100"/>
    </w:pPr>
  </w:style>
  <w:style w:type="character" w:customStyle="1" w:styleId="Heading8Char">
    <w:name w:val="Heading 8 Char"/>
    <w:basedOn w:val="DefaultParagraphFont"/>
    <w:link w:val="Heading8"/>
    <w:uiPriority w:val="9"/>
    <w:semiHidden/>
    <w:rsid w:val="0041443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2506C5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paragraph" w:customStyle="1" w:styleId="NormalText">
    <w:name w:val="NormalText"/>
    <w:basedOn w:val="Normal"/>
    <w:link w:val="NormalTextChar"/>
    <w:qFormat/>
    <w:rsid w:val="002506C5"/>
  </w:style>
  <w:style w:type="paragraph" w:customStyle="1" w:styleId="Subheader">
    <w:name w:val="Subheader"/>
    <w:basedOn w:val="Headers"/>
    <w:link w:val="SubheaderChar"/>
    <w:qFormat/>
    <w:rsid w:val="004834D2"/>
  </w:style>
  <w:style w:type="character" w:customStyle="1" w:styleId="NormalTextChar">
    <w:name w:val="NormalText Char"/>
    <w:basedOn w:val="DefaultParagraphFont"/>
    <w:link w:val="NormalText"/>
    <w:rsid w:val="002506C5"/>
  </w:style>
  <w:style w:type="paragraph" w:styleId="TOC7">
    <w:name w:val="toc 7"/>
    <w:basedOn w:val="Normal"/>
    <w:next w:val="Normal"/>
    <w:autoRedefine/>
    <w:uiPriority w:val="39"/>
    <w:unhideWhenUsed/>
    <w:rsid w:val="00C40C9E"/>
    <w:pPr>
      <w:tabs>
        <w:tab w:val="right" w:leader="dot" w:pos="9350"/>
      </w:tabs>
      <w:spacing w:after="100"/>
      <w:ind w:left="720"/>
    </w:pPr>
  </w:style>
  <w:style w:type="character" w:customStyle="1" w:styleId="SubheaderChar">
    <w:name w:val="Subheader Char"/>
    <w:basedOn w:val="HeadersChar"/>
    <w:link w:val="Subheader"/>
    <w:rsid w:val="004834D2"/>
    <w:rPr>
      <w:rFonts w:ascii="Segoe UI" w:hAnsi="Segoe UI" w:cs="Segoe UI"/>
      <w:i/>
      <w:iCs/>
      <w:color w:val="333333" w:themeColor="accent1"/>
      <w:sz w:val="23"/>
      <w:szCs w:val="23"/>
    </w:rPr>
  </w:style>
  <w:style w:type="paragraph" w:styleId="TOC5">
    <w:name w:val="toc 5"/>
    <w:basedOn w:val="Normal"/>
    <w:next w:val="Normal"/>
    <w:autoRedefine/>
    <w:uiPriority w:val="39"/>
    <w:unhideWhenUsed/>
    <w:rsid w:val="004834D2"/>
    <w:pPr>
      <w:spacing w:after="100"/>
      <w:ind w:left="920"/>
    </w:pPr>
  </w:style>
  <w:style w:type="paragraph" w:customStyle="1" w:styleId="Header8">
    <w:name w:val="Header 8"/>
    <w:basedOn w:val="Heading8"/>
    <w:link w:val="Header8Char"/>
    <w:qFormat/>
    <w:rsid w:val="00C078CC"/>
    <w:pPr>
      <w:jc w:val="center"/>
    </w:pPr>
    <w:rPr>
      <w:rFonts w:ascii="Segoe UI" w:hAnsi="Segoe UI"/>
      <w:b/>
      <w:color w:val="212529"/>
      <w:sz w:val="23"/>
      <w:u w:val="single"/>
      <w:shd w:val="clear" w:color="auto" w:fill="FFFFFF"/>
    </w:rPr>
  </w:style>
  <w:style w:type="paragraph" w:styleId="TOC8">
    <w:name w:val="toc 8"/>
    <w:basedOn w:val="Normal"/>
    <w:next w:val="Normal"/>
    <w:autoRedefine/>
    <w:uiPriority w:val="39"/>
    <w:unhideWhenUsed/>
    <w:rsid w:val="00C078CC"/>
    <w:pPr>
      <w:spacing w:after="100"/>
      <w:ind w:left="1610"/>
    </w:pPr>
  </w:style>
  <w:style w:type="character" w:customStyle="1" w:styleId="Header8Char">
    <w:name w:val="Header 8 Char"/>
    <w:basedOn w:val="Heading8Char"/>
    <w:link w:val="Header8"/>
    <w:rsid w:val="00C078CC"/>
    <w:rPr>
      <w:rFonts w:asciiTheme="majorHAnsi" w:eastAsiaTheme="majorEastAsia" w:hAnsiTheme="majorHAnsi" w:cstheme="majorBidi"/>
      <w:b/>
      <w:color w:val="272727" w:themeColor="text1" w:themeTint="D8"/>
      <w:sz w:val="21"/>
      <w:szCs w:val="21"/>
      <w:u w:val="single"/>
    </w:rPr>
  </w:style>
  <w:style w:type="paragraph" w:customStyle="1" w:styleId="Strong1">
    <w:name w:val="Strong1"/>
    <w:basedOn w:val="Heading7"/>
    <w:link w:val="Strong1Char"/>
    <w:qFormat/>
    <w:rsid w:val="00EE406F"/>
  </w:style>
  <w:style w:type="character" w:customStyle="1" w:styleId="Strong1Char">
    <w:name w:val="Strong1 Char"/>
    <w:basedOn w:val="Heading7Char"/>
    <w:link w:val="Strong1"/>
    <w:rsid w:val="00EE406F"/>
    <w:rPr>
      <w:rFonts w:eastAsiaTheme="majorEastAsia" w:cstheme="majorBidi"/>
      <w:b/>
      <w:iCs/>
      <w:color w:val="191919" w:themeColor="accent1" w:themeShade="7F"/>
      <w:sz w:val="24"/>
      <w:u w:val="single"/>
    </w:rPr>
  </w:style>
  <w:style w:type="character" w:styleId="SubtleEmphasis">
    <w:name w:val="Subtle Emphasis"/>
    <w:basedOn w:val="DefaultParagraphFont"/>
    <w:uiPriority w:val="19"/>
    <w:qFormat/>
    <w:rsid w:val="00DB649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C146D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6DC"/>
    <w:rPr>
      <w:i/>
      <w:iCs/>
      <w:color w:val="404040" w:themeColor="text1" w:themeTint="BF"/>
    </w:rPr>
  </w:style>
  <w:style w:type="paragraph" w:customStyle="1" w:styleId="SmallBullet">
    <w:name w:val="Small Bullet"/>
    <w:basedOn w:val="ListParagraph"/>
    <w:link w:val="SmallBulletChar"/>
    <w:qFormat/>
    <w:rsid w:val="00412A47"/>
    <w:pPr>
      <w:numPr>
        <w:ilvl w:val="2"/>
        <w:numId w:val="2"/>
      </w:numPr>
      <w:shd w:val="clear" w:color="auto" w:fill="FFFFFF"/>
      <w:spacing w:before="100" w:beforeAutospacing="1" w:after="100" w:afterAutospacing="1"/>
      <w:jc w:val="left"/>
    </w:pPr>
    <w:rPr>
      <w:noProof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12A47"/>
    <w:rPr>
      <w:color w:val="333333" w:themeColor="accent1"/>
      <w:sz w:val="32"/>
      <w:lang w:bidi="hi-IN"/>
    </w:rPr>
  </w:style>
  <w:style w:type="character" w:customStyle="1" w:styleId="SmallBulletChar">
    <w:name w:val="Small Bullet Char"/>
    <w:basedOn w:val="ListParagraphChar"/>
    <w:link w:val="SmallBullet"/>
    <w:rsid w:val="00412A47"/>
    <w:rPr>
      <w:noProof/>
      <w:color w:val="333333" w:themeColor="accent1"/>
      <w:sz w:val="32"/>
      <w:shd w:val="clear" w:color="auto" w:fill="FFFFFF"/>
      <w:lang w:bidi="hi-IN"/>
    </w:rPr>
  </w:style>
  <w:style w:type="paragraph" w:styleId="NormalWeb">
    <w:name w:val="Normal (Web)"/>
    <w:basedOn w:val="Normal"/>
    <w:uiPriority w:val="99"/>
    <w:semiHidden/>
    <w:unhideWhenUsed/>
    <w:rsid w:val="002E15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en-CA"/>
    </w:rPr>
  </w:style>
  <w:style w:type="character" w:styleId="Emphasis">
    <w:name w:val="Emphasis"/>
    <w:basedOn w:val="DefaultParagraphFont"/>
    <w:uiPriority w:val="20"/>
    <w:qFormat/>
    <w:rsid w:val="002E156A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B13F1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3F1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3F1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3F1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3F1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26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5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7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30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15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71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4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7685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71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85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149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139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29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54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75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2253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84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474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554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74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664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7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56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4283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98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70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6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0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86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04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94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2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639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3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75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73107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4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834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56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98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17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3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94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152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99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70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9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53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119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6522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56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7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5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4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1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EzraBoersma/ezrab_feedbc" TargetMode="External"/><Relationship Id="rId18" Type="http://schemas.openxmlformats.org/officeDocument/2006/relationships/hyperlink" Target="https://developers.google.com/maps/documentation/javascript/reference/advanced-markers" TargetMode="External"/><Relationship Id="rId26" Type="http://schemas.openxmlformats.org/officeDocument/2006/relationships/image" Target="media/image11.png"/><Relationship Id="rId39" Type="http://schemas.openxmlformats.org/officeDocument/2006/relationships/hyperlink" Target="https://scalefusion.com/kiosk-lockdown-software" TargetMode="External"/><Relationship Id="rId21" Type="http://schemas.openxmlformats.org/officeDocument/2006/relationships/image" Target="media/image6.jpg"/><Relationship Id="rId34" Type="http://schemas.openxmlformats.org/officeDocument/2006/relationships/hyperlink" Target="https://www.mapbox.com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evelopers.google.com/maps/documentation/javascript/reference/advanced-markers" TargetMode="External"/><Relationship Id="rId20" Type="http://schemas.openxmlformats.org/officeDocument/2006/relationships/image" Target="media/image5.png"/><Relationship Id="rId29" Type="http://schemas.openxmlformats.org/officeDocument/2006/relationships/hyperlink" Target="https://youtu.be/3veE7ZDEx2s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youtu.be/3veE7ZDEx2s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www.w3schools.com/jsref/event_onclick.asp" TargetMode="External"/><Relationship Id="rId37" Type="http://schemas.openxmlformats.org/officeDocument/2006/relationships/hyperlink" Target="https://developers.google.com/maps/documentation/javascript/get-api-key" TargetMode="External"/><Relationship Id="rId40" Type="http://schemas.openxmlformats.org/officeDocument/2006/relationships/hyperlink" Target="https://www.displays2go.ca/P-54742/Accessible-Touch-Screen-Table-Android-7-1-OS-Pre-Loaded-DiViEX-SildeShow-App?gclid=Cj0KCQiAw8OeBhCeARIsAGxWtUwFSTPQ4wEPfi4yW4wGz8mNJ0t-6Qu3bxbK5nvItHJS1C1Bi19nZMYaAjaeEALw_wc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hyperlink" Target="https://www.canada.ca/en/health-canada/services/food-allergies-intolerances/avoiding-allergens-food/allergen-labelling.html" TargetMode="External"/><Relationship Id="rId36" Type="http://schemas.openxmlformats.org/officeDocument/2006/relationships/hyperlink" Target="https://www.youtube.com/watch?v=2_HZObVbe-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4.png"/><Relationship Id="rId31" Type="http://schemas.openxmlformats.org/officeDocument/2006/relationships/hyperlink" Target="https://order.viu.ca/2050/7779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mezra.boersma@itas.ca" TargetMode="External"/><Relationship Id="rId14" Type="http://schemas.openxmlformats.org/officeDocument/2006/relationships/hyperlink" Target="mailto:ezra.boersma@itas.ca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youtu.be/3veE7ZDEx2s" TargetMode="External"/><Relationship Id="rId30" Type="http://schemas.openxmlformats.org/officeDocument/2006/relationships/hyperlink" Target="http://127.0.0.1:3000/index.html" TargetMode="External"/><Relationship Id="rId35" Type="http://schemas.openxmlformats.org/officeDocument/2006/relationships/hyperlink" Target="https://www.google.com/aclk?sa=l&amp;ai=DChcSEwjF4Ozr-of9AhVqFq0GHfcLBD8YABAAGgJwdg&amp;sig=AOD64_0V1c8nuqQehrYvRvl6VcYfuqTW3g&amp;q&amp;adurl&amp;ved=2ahUKEwjhpObr-of9AhXdHTQIHeDzCHoQ0Qx6BAgEEAE" TargetMode="External"/><Relationship Id="rId43" Type="http://schemas.openxmlformats.org/officeDocument/2006/relationships/theme" Target="theme/theme1.xml"/><Relationship Id="rId8" Type="http://schemas.openxmlformats.org/officeDocument/2006/relationships/hyperlink" Target="mailto:mezra.boersma@itas.ca" TargetMode="External"/><Relationship Id="rId3" Type="http://schemas.openxmlformats.org/officeDocument/2006/relationships/styles" Target="styles.xml"/><Relationship Id="rId12" Type="http://schemas.openxmlformats.org/officeDocument/2006/relationships/hyperlink" Target="https://github.com/EzraBoersma/ezrab_feedbc" TargetMode="External"/><Relationship Id="rId17" Type="http://schemas.openxmlformats.org/officeDocument/2006/relationships/hyperlink" Target="https://developers.google.com/maps" TargetMode="External"/><Relationship Id="rId25" Type="http://schemas.openxmlformats.org/officeDocument/2006/relationships/image" Target="media/image10.png"/><Relationship Id="rId33" Type="http://schemas.openxmlformats.org/officeDocument/2006/relationships/hyperlink" Target="https://developers.google.com/maps/documentation/javascript/advanced-markers/start" TargetMode="External"/><Relationship Id="rId38" Type="http://schemas.openxmlformats.org/officeDocument/2006/relationships/hyperlink" Target="https://scalefusion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z\AppData\Roaming\Microsoft\Templates\Student%20report%20notebook%20kit%20(cover,%20binder%20spine,%20divider%20tabs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Foundry">
  <a:themeElements>
    <a:clrScheme name="Custom 235">
      <a:dk1>
        <a:sysClr val="windowText" lastClr="000000"/>
      </a:dk1>
      <a:lt1>
        <a:sysClr val="window" lastClr="FFFFFF"/>
      </a:lt1>
      <a:dk2>
        <a:srgbClr val="571745"/>
      </a:dk2>
      <a:lt2>
        <a:srgbClr val="EEECE1"/>
      </a:lt2>
      <a:accent1>
        <a:srgbClr val="333333"/>
      </a:accent1>
      <a:accent2>
        <a:srgbClr val="901940"/>
      </a:accent2>
      <a:accent3>
        <a:srgbClr val="B2B2B2"/>
      </a:accent3>
      <a:accent4>
        <a:srgbClr val="C71F3C"/>
      </a:accent4>
      <a:accent5>
        <a:srgbClr val="FFC40C"/>
      </a:accent5>
      <a:accent6>
        <a:srgbClr val="F15A3A"/>
      </a:accent6>
      <a:hlink>
        <a:srgbClr val="0000FF"/>
      </a:hlink>
      <a:folHlink>
        <a:srgbClr val="800080"/>
      </a:folHlink>
    </a:clrScheme>
    <a:fontScheme name="Custom 4">
      <a:majorFont>
        <a:latin typeface="Franklin Gothic Book"/>
        <a:ea typeface=""/>
        <a:cs typeface=""/>
      </a:majorFont>
      <a:minorFont>
        <a:latin typeface="Calibri"/>
        <a:ea typeface=""/>
        <a:cs typeface=""/>
      </a:minorFont>
    </a:fontScheme>
    <a:fmtScheme name="Foundry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80000"/>
              </a:schemeClr>
            </a:gs>
            <a:gs pos="62000">
              <a:schemeClr val="phClr">
                <a:tint val="30000"/>
                <a:satMod val="180000"/>
              </a:schemeClr>
            </a:gs>
            <a:gs pos="100000">
              <a:schemeClr val="phClr">
                <a:tint val="22000"/>
                <a:satMod val="18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58000"/>
                <a:satMod val="150000"/>
              </a:schemeClr>
            </a:gs>
            <a:gs pos="72000">
              <a:schemeClr val="phClr">
                <a:tint val="90000"/>
                <a:satMod val="135000"/>
              </a:schemeClr>
            </a:gs>
            <a:gs pos="100000">
              <a:schemeClr val="phClr">
                <a:tint val="80000"/>
                <a:satMod val="15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80000"/>
            </a:schemeClr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43137"/>
              </a:srgbClr>
            </a:outerShdw>
          </a:effectLst>
          <a:scene3d>
            <a:camera prst="orthographicFront" fov="0">
              <a:rot lat="0" lon="0" rev="0"/>
            </a:camera>
            <a:lightRig rig="soft" dir="tl">
              <a:rot lat="0" lon="0" rev="20000000"/>
            </a:lightRig>
          </a:scene3d>
          <a:sp3d prstMaterial="matte">
            <a:bevelT w="63500" h="63500" prst="coolSlan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75000"/>
                <a:satMod val="400000"/>
              </a:schemeClr>
            </a:gs>
            <a:gs pos="20000">
              <a:schemeClr val="phClr">
                <a:tint val="80000"/>
                <a:satMod val="355000"/>
              </a:schemeClr>
            </a:gs>
            <a:gs pos="100000">
              <a:schemeClr val="phClr">
                <a:tint val="95000"/>
                <a:shade val="55000"/>
                <a:satMod val="355000"/>
              </a:schemeClr>
            </a:gs>
          </a:gsLst>
          <a:path path="circle">
            <a:fillToRect l="67500" t="35000" r="32500" b="65000"/>
          </a:path>
        </a:gradFill>
        <a:blipFill>
          <a:blip xmlns:r="http://schemas.openxmlformats.org/officeDocument/2006/relationships" r:embed="rId1">
            <a:duotone>
              <a:schemeClr val="phClr">
                <a:shade val="30000"/>
                <a:satMod val="120000"/>
              </a:schemeClr>
              <a:schemeClr val="phClr">
                <a:tint val="70000"/>
                <a:satMod val="250000"/>
              </a:schemeClr>
            </a:duotone>
          </a:blip>
          <a:tile tx="0" ty="0" sx="50000" sy="50000" flip="none" algn="t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76063B-B8EE-4509-BB2B-182B2A532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notebook kit (cover, binder spine, divider tabs).dotx</Template>
  <TotalTime>1140</TotalTime>
  <Pages>13</Pages>
  <Words>1736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Ezra Boersma</dc:creator>
  <cp:keywords/>
  <dc:description/>
  <cp:lastModifiedBy>Ezra Boersma</cp:lastModifiedBy>
  <cp:revision>50</cp:revision>
  <cp:lastPrinted>2023-04-24T06:04:00Z</cp:lastPrinted>
  <dcterms:created xsi:type="dcterms:W3CDTF">2023-02-09T07:59:00Z</dcterms:created>
  <dcterms:modified xsi:type="dcterms:W3CDTF">2023-04-24T06:19:00Z</dcterms:modified>
</cp:coreProperties>
</file>